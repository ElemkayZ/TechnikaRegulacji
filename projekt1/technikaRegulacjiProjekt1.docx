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52DB36" w14:textId="77777777" w:rsidR="00F52E0F" w:rsidRDefault="009127C8">
      <w:pPr>
        <w:tabs>
          <w:tab w:val="left" w:pos="7849"/>
        </w:tabs>
        <w:ind w:left="123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s">
            <w:drawing>
              <wp:inline distT="0" distB="0" distL="0" distR="0" wp14:anchorId="5EADFAC3" wp14:editId="5379E9C6">
                <wp:extent cx="4648200" cy="1466850"/>
                <wp:effectExtent l="0" t="0" r="0" b="0"/>
                <wp:docPr id="1" name="Text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648200" cy="14668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1"/>
                              <w:tblW w:w="0" w:type="auto"/>
                              <w:tblInd w:w="5" w:type="dxa"/>
                              <w:tblBorders>
                                <w:top w:val="double" w:sz="4" w:space="0" w:color="000000"/>
                                <w:left w:val="double" w:sz="4" w:space="0" w:color="000000"/>
                                <w:bottom w:val="double" w:sz="4" w:space="0" w:color="000000"/>
                                <w:right w:val="double" w:sz="4" w:space="0" w:color="000000"/>
                                <w:insideH w:val="double" w:sz="4" w:space="0" w:color="000000"/>
                                <w:insideV w:val="double" w:sz="4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4784"/>
                              <w:gridCol w:w="2528"/>
                            </w:tblGrid>
                            <w:tr w:rsidR="00F52E0F" w14:paraId="37A85BAE" w14:textId="77777777">
                              <w:trPr>
                                <w:trHeight w:val="798"/>
                              </w:trPr>
                              <w:tc>
                                <w:tcPr>
                                  <w:tcW w:w="7312" w:type="dxa"/>
                                  <w:gridSpan w:val="2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 w14:paraId="743BDD5E" w14:textId="707F62B1" w:rsidR="00F52E0F" w:rsidRDefault="006776EA">
                                  <w:pPr>
                                    <w:pStyle w:val="TableParagraph"/>
                                    <w:spacing w:before="166"/>
                                    <w:ind w:left="6"/>
                                    <w:jc w:val="center"/>
                                    <w:rPr>
                                      <w:sz w:val="3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34"/>
                                    </w:rPr>
                                    <w:t>Technika</w:t>
                                  </w:r>
                                  <w:r w:rsidR="006B021D">
                                    <w:rPr>
                                      <w:spacing w:val="-4"/>
                                      <w:sz w:val="34"/>
                                    </w:rPr>
                                    <w:t xml:space="preserve"> Regulacji</w:t>
                                  </w:r>
                                </w:p>
                              </w:tc>
                            </w:tr>
                            <w:tr w:rsidR="00F52E0F" w14:paraId="651D33A6" w14:textId="77777777">
                              <w:trPr>
                                <w:trHeight w:val="476"/>
                              </w:trPr>
                              <w:tc>
                                <w:tcPr>
                                  <w:tcW w:w="4784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50D1F7DA" w14:textId="77777777" w:rsidR="00F52E0F" w:rsidRDefault="009127C8">
                                  <w:pPr>
                                    <w:pStyle w:val="TableParagraph"/>
                                    <w:rPr>
                                      <w:rFonts w:ascii="Trebuchet MS"/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b/>
                                      <w:spacing w:val="-2"/>
                                      <w:sz w:val="14"/>
                                    </w:rPr>
                                    <w:t>Kierunek</w:t>
                                  </w:r>
                                </w:p>
                                <w:p w14:paraId="221E57A4" w14:textId="77777777" w:rsidR="00F52E0F" w:rsidRDefault="009127C8">
                                  <w:pPr>
                                    <w:pStyle w:val="TableParagraph"/>
                                    <w:spacing w:before="18"/>
                                    <w:rPr>
                                      <w:i/>
                                      <w:sz w:val="20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20"/>
                                    </w:rPr>
                                    <w:t>Informatyczne Systemy</w:t>
                                  </w:r>
                                  <w:r>
                                    <w:rPr>
                                      <w:i/>
                                      <w:spacing w:val="-1"/>
                                      <w:w w:val="10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w w:val="105"/>
                                      <w:sz w:val="20"/>
                                    </w:rPr>
                                    <w:t>Automatyki</w:t>
                                  </w:r>
                                </w:p>
                              </w:tc>
                              <w:tc>
                                <w:tcPr>
                                  <w:tcW w:w="252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 w14:paraId="0114E235" w14:textId="77777777" w:rsidR="00F52E0F" w:rsidRDefault="009127C8">
                                  <w:pPr>
                                    <w:pStyle w:val="TableParagraph"/>
                                    <w:ind w:left="122"/>
                                    <w:rPr>
                                      <w:rFonts w:ascii="Trebuchet MS"/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b/>
                                      <w:spacing w:val="-2"/>
                                      <w:sz w:val="14"/>
                                    </w:rPr>
                                    <w:t>Termin</w:t>
                                  </w:r>
                                </w:p>
                                <w:p w14:paraId="1936C480" w14:textId="089D0E6B" w:rsidR="00F52E0F" w:rsidRDefault="006B021D">
                                  <w:pPr>
                                    <w:pStyle w:val="TableParagraph"/>
                                    <w:spacing w:before="8" w:line="250" w:lineRule="exact"/>
                                    <w:ind w:left="122"/>
                                    <w:rPr>
                                      <w:rFonts w:ascii="Trajan Pro" w:hAnsi="Trajan Pro"/>
                                      <w:sz w:val="20"/>
                                    </w:rPr>
                                  </w:pPr>
                                  <w:r>
                                    <w:rPr>
                                      <w:i/>
                                      <w:w w:val="110"/>
                                      <w:sz w:val="20"/>
                                    </w:rPr>
                                    <w:t>Poniedziałek</w:t>
                                  </w:r>
                                  <w:r w:rsidR="006776EA">
                                    <w:rPr>
                                      <w:i/>
                                      <w:w w:val="110"/>
                                      <w:sz w:val="20"/>
                                    </w:rPr>
                                    <w:t xml:space="preserve"> </w:t>
                                  </w:r>
                                  <w:r w:rsidR="006776EA">
                                    <w:rPr>
                                      <w:i/>
                                      <w:spacing w:val="1"/>
                                      <w:w w:val="110"/>
                                      <w:sz w:val="20"/>
                                    </w:rPr>
                                    <w:t xml:space="preserve"> </w:t>
                                  </w:r>
                                  <w:r w:rsidR="006776EA">
                                    <w:rPr>
                                      <w:w w:val="110"/>
                                      <w:sz w:val="20"/>
                                    </w:rPr>
                                    <w:t>15</w:t>
                                  </w:r>
                                  <w:r w:rsidR="006776EA">
                                    <w:rPr>
                                      <w:rFonts w:ascii="Trajan Pro" w:hAnsi="Trajan Pro"/>
                                      <w:w w:val="110"/>
                                      <w:sz w:val="20"/>
                                      <w:vertAlign w:val="superscript"/>
                                    </w:rPr>
                                    <w:t>15</w:t>
                                  </w:r>
                                  <w:r w:rsidR="006776EA">
                                    <w:rPr>
                                      <w:rFonts w:ascii="Trajan Pro" w:hAnsi="Trajan Pro"/>
                                      <w:spacing w:val="-17"/>
                                      <w:w w:val="110"/>
                                      <w:sz w:val="20"/>
                                    </w:rPr>
                                    <w:t xml:space="preserve"> </w:t>
                                  </w:r>
                                  <w:r w:rsidR="006776EA">
                                    <w:rPr>
                                      <w:rFonts w:ascii="Arial" w:hAnsi="Arial"/>
                                      <w:i/>
                                      <w:w w:val="110"/>
                                      <w:sz w:val="20"/>
                                    </w:rPr>
                                    <w:t>−</w:t>
                                  </w:r>
                                  <w:r w:rsidR="006776EA">
                                    <w:rPr>
                                      <w:rFonts w:ascii="Arial" w:hAnsi="Arial"/>
                                      <w:i/>
                                      <w:spacing w:val="-18"/>
                                      <w:w w:val="110"/>
                                      <w:sz w:val="20"/>
                                    </w:rPr>
                                    <w:t xml:space="preserve"> </w:t>
                                  </w:r>
                                  <w:r w:rsidR="006776EA">
                                    <w:rPr>
                                      <w:spacing w:val="-4"/>
                                      <w:w w:val="110"/>
                                      <w:sz w:val="20"/>
                                    </w:rPr>
                                    <w:t>16</w:t>
                                  </w:r>
                                  <w:r w:rsidR="006776EA">
                                    <w:rPr>
                                      <w:rFonts w:ascii="Trajan Pro" w:hAnsi="Trajan Pro"/>
                                      <w:spacing w:val="-4"/>
                                      <w:w w:val="110"/>
                                      <w:sz w:val="20"/>
                                      <w:vertAlign w:val="superscript"/>
                                    </w:rPr>
                                    <w:t>55</w:t>
                                  </w:r>
                                </w:p>
                              </w:tc>
                            </w:tr>
                            <w:tr w:rsidR="00F52E0F" w14:paraId="75535F70" w14:textId="77777777">
                              <w:trPr>
                                <w:trHeight w:val="476"/>
                              </w:trPr>
                              <w:tc>
                                <w:tcPr>
                                  <w:tcW w:w="4784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2C5341C8" w14:textId="77777777" w:rsidR="00F52E0F" w:rsidRDefault="009127C8">
                                  <w:pPr>
                                    <w:pStyle w:val="TableParagraph"/>
                                    <w:rPr>
                                      <w:rFonts w:ascii="Trebuchet MS" w:hAnsi="Trebuchet MS"/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b/>
                                      <w:spacing w:val="-4"/>
                                      <w:sz w:val="14"/>
                                    </w:rPr>
                                    <w:t>Imię,</w:t>
                                  </w:r>
                                  <w:r>
                                    <w:rPr>
                                      <w:rFonts w:ascii="Trebuchet MS" w:hAnsi="Trebuchet MS"/>
                                      <w:b/>
                                      <w:spacing w:val="-2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rebuchet MS" w:hAnsi="Trebuchet MS"/>
                                      <w:b/>
                                      <w:spacing w:val="-4"/>
                                      <w:sz w:val="14"/>
                                    </w:rPr>
                                    <w:t>nazwisko,</w:t>
                                  </w:r>
                                  <w:r>
                                    <w:rPr>
                                      <w:rFonts w:ascii="Trebuchet MS" w:hAnsi="Trebuchet MS"/>
                                      <w:b/>
                                      <w:spacing w:val="-1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rebuchet MS" w:hAnsi="Trebuchet MS"/>
                                      <w:b/>
                                      <w:spacing w:val="-4"/>
                                      <w:sz w:val="14"/>
                                    </w:rPr>
                                    <w:t>numer</w:t>
                                  </w:r>
                                  <w:r>
                                    <w:rPr>
                                      <w:rFonts w:ascii="Trebuchet MS" w:hAnsi="Trebuchet MS"/>
                                      <w:b/>
                                      <w:spacing w:val="-2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rebuchet MS" w:hAnsi="Trebuchet MS"/>
                                      <w:b/>
                                      <w:spacing w:val="-4"/>
                                      <w:sz w:val="14"/>
                                    </w:rPr>
                                    <w:t>albumu</w:t>
                                  </w:r>
                                </w:p>
                                <w:p w14:paraId="110F68FB" w14:textId="473A0C67" w:rsidR="00F52E0F" w:rsidRDefault="003765AF">
                                  <w:pPr>
                                    <w:pStyle w:val="TableParagraph"/>
                                    <w:spacing w:before="18"/>
                                    <w:rPr>
                                      <w:i/>
                                      <w:sz w:val="20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20"/>
                                    </w:rPr>
                                    <w:t>Piotr Brajer 272538</w:t>
                                  </w:r>
                                  <w:r w:rsidR="006B021D">
                                    <w:rPr>
                                      <w:i/>
                                      <w:w w:val="105"/>
                                      <w:sz w:val="20"/>
                                    </w:rPr>
                                    <w:t xml:space="preserve"> </w:t>
                                  </w:r>
                                  <w:r w:rsidR="00627B84">
                                    <w:rPr>
                                      <w:i/>
                                      <w:w w:val="105"/>
                                      <w:sz w:val="20"/>
                                    </w:rPr>
                                    <w:t>Michał Lipiec 264491</w:t>
                                  </w:r>
                                </w:p>
                              </w:tc>
                              <w:tc>
                                <w:tcPr>
                                  <w:tcW w:w="252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 w14:paraId="173B1810" w14:textId="77777777" w:rsidR="00F52E0F" w:rsidRDefault="009127C8">
                                  <w:pPr>
                                    <w:pStyle w:val="TableParagraph"/>
                                    <w:ind w:left="122"/>
                                    <w:rPr>
                                      <w:rFonts w:ascii="Trebuchet MS"/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b/>
                                      <w:spacing w:val="-4"/>
                                      <w:w w:val="105"/>
                                      <w:sz w:val="14"/>
                                    </w:rPr>
                                    <w:t>Data</w:t>
                                  </w:r>
                                </w:p>
                                <w:p w14:paraId="5116DE1A" w14:textId="1950B016" w:rsidR="00F52E0F" w:rsidRDefault="003765AF">
                                  <w:pPr>
                                    <w:pStyle w:val="TableParagraph"/>
                                    <w:spacing w:before="18"/>
                                    <w:ind w:left="122"/>
                                    <w:rPr>
                                      <w:i/>
                                      <w:sz w:val="20"/>
                                    </w:rPr>
                                  </w:pPr>
                                  <w:r>
                                    <w:rPr>
                                      <w:i/>
                                      <w:sz w:val="20"/>
                                    </w:rPr>
                                    <w:t>0</w:t>
                                  </w:r>
                                  <w:r w:rsidR="006B021D">
                                    <w:rPr>
                                      <w:i/>
                                      <w:sz w:val="20"/>
                                    </w:rPr>
                                    <w:t>2</w:t>
                                  </w:r>
                                  <w:r>
                                    <w:rPr>
                                      <w:i/>
                                      <w:sz w:val="20"/>
                                    </w:rPr>
                                    <w:t>.0</w:t>
                                  </w:r>
                                  <w:r w:rsidR="006B021D">
                                    <w:rPr>
                                      <w:i/>
                                      <w:sz w:val="20"/>
                                    </w:rPr>
                                    <w:t>5</w:t>
                                  </w:r>
                                  <w:r>
                                    <w:rPr>
                                      <w:i/>
                                      <w:sz w:val="20"/>
                                    </w:rPr>
                                    <w:t>.2024</w:t>
                                  </w:r>
                                </w:p>
                              </w:tc>
                            </w:tr>
                            <w:tr w:rsidR="00F52E0F" w14:paraId="2DD9CE36" w14:textId="77777777">
                              <w:trPr>
                                <w:trHeight w:val="490"/>
                              </w:trPr>
                              <w:tc>
                                <w:tcPr>
                                  <w:tcW w:w="7312" w:type="dxa"/>
                                  <w:gridSpan w:val="2"/>
                                  <w:tcBorders>
                                    <w:top w:val="single" w:sz="4" w:space="0" w:color="000000"/>
                                  </w:tcBorders>
                                </w:tcPr>
                                <w:p w14:paraId="1A813D48" w14:textId="77777777" w:rsidR="00F52E0F" w:rsidRDefault="003765AF">
                                  <w:pPr>
                                    <w:pStyle w:val="TableParagraph"/>
                                    <w:rPr>
                                      <w:rFonts w:ascii="Trebuchet MS"/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b/>
                                      <w:sz w:val="14"/>
                                    </w:rPr>
                                    <w:t>Temat</w:t>
                                  </w:r>
                                </w:p>
                                <w:p w14:paraId="6B18B4B7" w14:textId="07DFA2DC" w:rsidR="00F52E0F" w:rsidRDefault="006B021D">
                                  <w:pPr>
                                    <w:pStyle w:val="TableParagraph"/>
                                    <w:spacing w:before="21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0"/>
                                    </w:rPr>
                                    <w:t xml:space="preserve">Projekt 1 </w:t>
                                  </w:r>
                                  <w:r>
                                    <w:rPr>
                                      <w:rFonts w:ascii="Times New Roman"/>
                                      <w:sz w:val="20"/>
                                    </w:rPr>
                                    <w:t>–</w:t>
                                  </w:r>
                                  <w:r>
                                    <w:rPr>
                                      <w:rFonts w:ascii="Times New Roman"/>
                                      <w:sz w:val="20"/>
                                    </w:rPr>
                                    <w:t xml:space="preserve"> Charakterystyki czasowe i cz</w:t>
                                  </w:r>
                                  <w:r>
                                    <w:rPr>
                                      <w:rFonts w:ascii="Times New Roman"/>
                                      <w:sz w:val="20"/>
                                    </w:rPr>
                                    <w:t>ę</w:t>
                                  </w:r>
                                  <w:r>
                                    <w:rPr>
                                      <w:rFonts w:ascii="Times New Roman"/>
                                      <w:sz w:val="20"/>
                                    </w:rPr>
                                    <w:t>stotliwo</w:t>
                                  </w:r>
                                  <w:r>
                                    <w:rPr>
                                      <w:rFonts w:ascii="Times New Roman"/>
                                      <w:sz w:val="20"/>
                                    </w:rPr>
                                    <w:t>ś</w:t>
                                  </w:r>
                                  <w:r>
                                    <w:rPr>
                                      <w:rFonts w:ascii="Times New Roman"/>
                                      <w:sz w:val="20"/>
                                    </w:rPr>
                                    <w:t>ciowe obiekt</w:t>
                                  </w:r>
                                  <w:r>
                                    <w:rPr>
                                      <w:rFonts w:ascii="Times New Roman"/>
                                      <w:sz w:val="20"/>
                                    </w:rPr>
                                    <w:t>ó</w:t>
                                  </w:r>
                                  <w:r>
                                    <w:rPr>
                                      <w:rFonts w:ascii="Times New Roman"/>
                                      <w:sz w:val="20"/>
                                    </w:rPr>
                                    <w:t>w z czasem ci</w:t>
                                  </w:r>
                                  <w:r>
                                    <w:rPr>
                                      <w:rFonts w:ascii="Times New Roman"/>
                                      <w:sz w:val="20"/>
                                    </w:rPr>
                                    <w:t>ą</w:t>
                                  </w:r>
                                  <w:r>
                                    <w:rPr>
                                      <w:rFonts w:ascii="Times New Roman"/>
                                      <w:sz w:val="20"/>
                                    </w:rPr>
                                    <w:t>g</w:t>
                                  </w:r>
                                  <w:r>
                                    <w:rPr>
                                      <w:rFonts w:ascii="Times New Roman"/>
                                      <w:sz w:val="20"/>
                                    </w:rPr>
                                    <w:t>ł</w:t>
                                  </w:r>
                                  <w:r>
                                    <w:rPr>
                                      <w:rFonts w:ascii="Times New Roman"/>
                                      <w:sz w:val="20"/>
                                    </w:rPr>
                                    <w:t>ym</w:t>
                                  </w:r>
                                </w:p>
                              </w:tc>
                            </w:tr>
                          </w:tbl>
                          <w:p w14:paraId="17C8BFAB" w14:textId="77777777" w:rsidR="00F52E0F" w:rsidRDefault="00F52E0F">
                            <w:pPr>
                              <w:pStyle w:val="Tekstpodstawowy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5EADFAC3" id="_x0000_t202" coordsize="21600,21600" o:spt="202" path="m,l,21600r21600,l21600,xe">
                <v:stroke joinstyle="miter"/>
                <v:path gradientshapeok="t" o:connecttype="rect"/>
              </v:shapetype>
              <v:shape id="Textbox 1" o:spid="_x0000_s1026" type="#_x0000_t202" style="width:366pt;height:11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" filled="f" stroked="f">
                <v:textbox inset="0,0,0,0">
                  <w:txbxContent>
                    <w:tbl>
                      <w:tblPr>
                        <w:tblStyle w:val="TableNormal1"/>
                        <w:tblW w:w="0" w:type="auto"/>
                        <w:tblInd w:w="5" w:type="dxa"/>
                        <w:tblBorders>
                          <w:top w:val="double" w:sz="4" w:space="0" w:color="000000"/>
                          <w:left w:val="double" w:sz="4" w:space="0" w:color="000000"/>
                          <w:bottom w:val="double" w:sz="4" w:space="0" w:color="000000"/>
                          <w:right w:val="double" w:sz="4" w:space="0" w:color="000000"/>
                          <w:insideH w:val="double" w:sz="4" w:space="0" w:color="000000"/>
                          <w:insideV w:val="double" w:sz="4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4784"/>
                        <w:gridCol w:w="2528"/>
                      </w:tblGrid>
                      <w:tr w:rsidR="00F52E0F" w14:paraId="37A85BAE" w14:textId="77777777">
                        <w:trPr>
                          <w:trHeight w:val="798"/>
                        </w:trPr>
                        <w:tc>
                          <w:tcPr>
                            <w:tcW w:w="7312" w:type="dxa"/>
                            <w:gridSpan w:val="2"/>
                            <w:tcBorders>
                              <w:bottom w:val="single" w:sz="4" w:space="0" w:color="000000"/>
                            </w:tcBorders>
                          </w:tcPr>
                          <w:p w14:paraId="743BDD5E" w14:textId="707F62B1" w:rsidR="00F52E0F" w:rsidRDefault="006776EA">
                            <w:pPr>
                              <w:pStyle w:val="TableParagraph"/>
                              <w:spacing w:before="166"/>
                              <w:ind w:left="6"/>
                              <w:jc w:val="center"/>
                              <w:rPr>
                                <w:sz w:val="34"/>
                              </w:rPr>
                            </w:pPr>
                            <w:r>
                              <w:rPr>
                                <w:spacing w:val="-4"/>
                                <w:sz w:val="34"/>
                              </w:rPr>
                              <w:t>Technika</w:t>
                            </w:r>
                            <w:r w:rsidR="006B021D">
                              <w:rPr>
                                <w:spacing w:val="-4"/>
                                <w:sz w:val="34"/>
                              </w:rPr>
                              <w:t xml:space="preserve"> Regulacji</w:t>
                            </w:r>
                          </w:p>
                        </w:tc>
                      </w:tr>
                      <w:tr w:rsidR="00F52E0F" w14:paraId="651D33A6" w14:textId="77777777">
                        <w:trPr>
                          <w:trHeight w:val="476"/>
                        </w:trPr>
                        <w:tc>
                          <w:tcPr>
                            <w:tcW w:w="4784" w:type="dxa"/>
                            <w:tcBorders>
                              <w:top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50D1F7DA" w14:textId="77777777" w:rsidR="00F52E0F" w:rsidRDefault="009127C8">
                            <w:pPr>
                              <w:pStyle w:val="TableParagraph"/>
                              <w:rPr>
                                <w:rFonts w:ascii="Trebuchet M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2"/>
                                <w:sz w:val="14"/>
                              </w:rPr>
                              <w:t>Kierunek</w:t>
                            </w:r>
                          </w:p>
                          <w:p w14:paraId="221E57A4" w14:textId="77777777" w:rsidR="00F52E0F" w:rsidRDefault="009127C8">
                            <w:pPr>
                              <w:pStyle w:val="TableParagraph"/>
                              <w:spacing w:before="18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Informatyczne Systemy</w:t>
                            </w:r>
                            <w:r>
                              <w:rPr>
                                <w:i/>
                                <w:spacing w:val="-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2"/>
                                <w:w w:val="105"/>
                                <w:sz w:val="20"/>
                              </w:rPr>
                              <w:t>Automatyki</w:t>
                            </w:r>
                          </w:p>
                        </w:tc>
                        <w:tc>
                          <w:tcPr>
                            <w:tcW w:w="252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</w:tcBorders>
                          </w:tcPr>
                          <w:p w14:paraId="0114E235" w14:textId="77777777" w:rsidR="00F52E0F" w:rsidRDefault="009127C8">
                            <w:pPr>
                              <w:pStyle w:val="TableParagraph"/>
                              <w:ind w:left="122"/>
                              <w:rPr>
                                <w:rFonts w:ascii="Trebuchet M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2"/>
                                <w:sz w:val="14"/>
                              </w:rPr>
                              <w:t>Termin</w:t>
                            </w:r>
                          </w:p>
                          <w:p w14:paraId="1936C480" w14:textId="089D0E6B" w:rsidR="00F52E0F" w:rsidRDefault="006B021D">
                            <w:pPr>
                              <w:pStyle w:val="TableParagraph"/>
                              <w:spacing w:before="8" w:line="250" w:lineRule="exact"/>
                              <w:ind w:left="122"/>
                              <w:rPr>
                                <w:rFonts w:ascii="Trajan Pro" w:hAnsi="Trajan Pro"/>
                                <w:sz w:val="20"/>
                              </w:rPr>
                            </w:pP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Poniedziałek</w:t>
                            </w:r>
                            <w:r w:rsidR="006776EA">
                              <w:rPr>
                                <w:i/>
                                <w:w w:val="110"/>
                                <w:sz w:val="20"/>
                              </w:rPr>
                              <w:t xml:space="preserve"> </w:t>
                            </w:r>
                            <w:r w:rsidR="006776EA">
                              <w:rPr>
                                <w:i/>
                                <w:spacing w:val="1"/>
                                <w:w w:val="110"/>
                                <w:sz w:val="20"/>
                              </w:rPr>
                              <w:t xml:space="preserve"> </w:t>
                            </w:r>
                            <w:r w:rsidR="006776EA">
                              <w:rPr>
                                <w:w w:val="110"/>
                                <w:sz w:val="20"/>
                              </w:rPr>
                              <w:t>15</w:t>
                            </w:r>
                            <w:r w:rsidR="006776EA">
                              <w:rPr>
                                <w:rFonts w:ascii="Trajan Pro" w:hAnsi="Trajan Pro"/>
                                <w:w w:val="110"/>
                                <w:sz w:val="20"/>
                                <w:vertAlign w:val="superscript"/>
                              </w:rPr>
                              <w:t>15</w:t>
                            </w:r>
                            <w:r w:rsidR="006776EA">
                              <w:rPr>
                                <w:rFonts w:ascii="Trajan Pro" w:hAnsi="Trajan Pro"/>
                                <w:spacing w:val="-17"/>
                                <w:w w:val="110"/>
                                <w:sz w:val="20"/>
                              </w:rPr>
                              <w:t xml:space="preserve"> </w:t>
                            </w:r>
                            <w:r w:rsidR="006776EA">
                              <w:rPr>
                                <w:rFonts w:ascii="Arial" w:hAnsi="Arial"/>
                                <w:i/>
                                <w:w w:val="110"/>
                                <w:sz w:val="20"/>
                              </w:rPr>
                              <w:t>−</w:t>
                            </w:r>
                            <w:r w:rsidR="006776EA">
                              <w:rPr>
                                <w:rFonts w:ascii="Arial" w:hAnsi="Arial"/>
                                <w:i/>
                                <w:spacing w:val="-18"/>
                                <w:w w:val="110"/>
                                <w:sz w:val="20"/>
                              </w:rPr>
                              <w:t xml:space="preserve"> </w:t>
                            </w:r>
                            <w:r w:rsidR="006776EA">
                              <w:rPr>
                                <w:spacing w:val="-4"/>
                                <w:w w:val="110"/>
                                <w:sz w:val="20"/>
                              </w:rPr>
                              <w:t>16</w:t>
                            </w:r>
                            <w:r w:rsidR="006776EA">
                              <w:rPr>
                                <w:rFonts w:ascii="Trajan Pro" w:hAnsi="Trajan Pro"/>
                                <w:spacing w:val="-4"/>
                                <w:w w:val="110"/>
                                <w:sz w:val="20"/>
                                <w:vertAlign w:val="superscript"/>
                              </w:rPr>
                              <w:t>55</w:t>
                            </w:r>
                          </w:p>
                        </w:tc>
                      </w:tr>
                      <w:tr w:rsidR="00F52E0F" w14:paraId="75535F70" w14:textId="77777777">
                        <w:trPr>
                          <w:trHeight w:val="476"/>
                        </w:trPr>
                        <w:tc>
                          <w:tcPr>
                            <w:tcW w:w="4784" w:type="dxa"/>
                            <w:tcBorders>
                              <w:top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2C5341C8" w14:textId="77777777" w:rsidR="00F52E0F" w:rsidRDefault="009127C8">
                            <w:pPr>
                              <w:pStyle w:val="TableParagraph"/>
                              <w:rPr>
                                <w:rFonts w:ascii="Trebuchet MS" w:hAnsi="Trebuchet M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Trebuchet MS" w:hAnsi="Trebuchet MS"/>
                                <w:b/>
                                <w:spacing w:val="-4"/>
                                <w:sz w:val="14"/>
                              </w:rPr>
                              <w:t>Imię,</w:t>
                            </w:r>
                            <w:r>
                              <w:rPr>
                                <w:rFonts w:ascii="Trebuchet MS" w:hAnsi="Trebuchet MS"/>
                                <w:b/>
                                <w:spacing w:val="-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b/>
                                <w:spacing w:val="-4"/>
                                <w:sz w:val="14"/>
                              </w:rPr>
                              <w:t>nazwisko,</w:t>
                            </w:r>
                            <w:r>
                              <w:rPr>
                                <w:rFonts w:ascii="Trebuchet MS" w:hAnsi="Trebuchet MS"/>
                                <w:b/>
                                <w:spacing w:val="-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b/>
                                <w:spacing w:val="-4"/>
                                <w:sz w:val="14"/>
                              </w:rPr>
                              <w:t>numer</w:t>
                            </w:r>
                            <w:r>
                              <w:rPr>
                                <w:rFonts w:ascii="Trebuchet MS" w:hAnsi="Trebuchet MS"/>
                                <w:b/>
                                <w:spacing w:val="-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b/>
                                <w:spacing w:val="-4"/>
                                <w:sz w:val="14"/>
                              </w:rPr>
                              <w:t>albumu</w:t>
                            </w:r>
                          </w:p>
                          <w:p w14:paraId="110F68FB" w14:textId="473A0C67" w:rsidR="00F52E0F" w:rsidRDefault="003765AF">
                            <w:pPr>
                              <w:pStyle w:val="TableParagraph"/>
                              <w:spacing w:before="18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Piotr Brajer 272538</w:t>
                            </w:r>
                            <w:r w:rsidR="006B021D">
                              <w:rPr>
                                <w:i/>
                                <w:w w:val="105"/>
                                <w:sz w:val="20"/>
                              </w:rPr>
                              <w:t xml:space="preserve"> </w:t>
                            </w:r>
                            <w:r w:rsidR="00627B84">
                              <w:rPr>
                                <w:i/>
                                <w:w w:val="105"/>
                                <w:sz w:val="20"/>
                              </w:rPr>
                              <w:t>Michał Lipiec 264491</w:t>
                            </w:r>
                          </w:p>
                        </w:tc>
                        <w:tc>
                          <w:tcPr>
                            <w:tcW w:w="252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</w:tcBorders>
                          </w:tcPr>
                          <w:p w14:paraId="173B1810" w14:textId="77777777" w:rsidR="00F52E0F" w:rsidRDefault="009127C8">
                            <w:pPr>
                              <w:pStyle w:val="TableParagraph"/>
                              <w:ind w:left="122"/>
                              <w:rPr>
                                <w:rFonts w:ascii="Trebuchet M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4"/>
                                <w:w w:val="105"/>
                                <w:sz w:val="14"/>
                              </w:rPr>
                              <w:t>Data</w:t>
                            </w:r>
                          </w:p>
                          <w:p w14:paraId="5116DE1A" w14:textId="1950B016" w:rsidR="00F52E0F" w:rsidRDefault="003765AF">
                            <w:pPr>
                              <w:pStyle w:val="TableParagraph"/>
                              <w:spacing w:before="18"/>
                              <w:ind w:left="122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i/>
                                <w:sz w:val="20"/>
                              </w:rPr>
                              <w:t>0</w:t>
                            </w:r>
                            <w:r w:rsidR="006B021D">
                              <w:rPr>
                                <w:i/>
                                <w:sz w:val="20"/>
                              </w:rPr>
                              <w:t>2</w:t>
                            </w:r>
                            <w:r>
                              <w:rPr>
                                <w:i/>
                                <w:sz w:val="20"/>
                              </w:rPr>
                              <w:t>.0</w:t>
                            </w:r>
                            <w:r w:rsidR="006B021D">
                              <w:rPr>
                                <w:i/>
                                <w:sz w:val="20"/>
                              </w:rPr>
                              <w:t>5</w:t>
                            </w:r>
                            <w:r>
                              <w:rPr>
                                <w:i/>
                                <w:sz w:val="20"/>
                              </w:rPr>
                              <w:t>.2024</w:t>
                            </w:r>
                          </w:p>
                        </w:tc>
                      </w:tr>
                      <w:tr w:rsidR="00F52E0F" w14:paraId="2DD9CE36" w14:textId="77777777">
                        <w:trPr>
                          <w:trHeight w:val="490"/>
                        </w:trPr>
                        <w:tc>
                          <w:tcPr>
                            <w:tcW w:w="7312" w:type="dxa"/>
                            <w:gridSpan w:val="2"/>
                            <w:tcBorders>
                              <w:top w:val="single" w:sz="4" w:space="0" w:color="000000"/>
                            </w:tcBorders>
                          </w:tcPr>
                          <w:p w14:paraId="1A813D48" w14:textId="77777777" w:rsidR="00F52E0F" w:rsidRDefault="003765AF">
                            <w:pPr>
                              <w:pStyle w:val="TableParagraph"/>
                              <w:rPr>
                                <w:rFonts w:ascii="Trebuchet M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z w:val="14"/>
                              </w:rPr>
                              <w:t>Temat</w:t>
                            </w:r>
                          </w:p>
                          <w:p w14:paraId="6B18B4B7" w14:textId="07DFA2DC" w:rsidR="00F52E0F" w:rsidRDefault="006B021D">
                            <w:pPr>
                              <w:pStyle w:val="TableParagraph"/>
                              <w:spacing w:before="21"/>
                              <w:rPr>
                                <w:rFonts w:asci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sz w:val="20"/>
                              </w:rPr>
                              <w:t xml:space="preserve">Projekt 1 </w:t>
                            </w:r>
                            <w:r>
                              <w:rPr>
                                <w:rFonts w:ascii="Times New Roman"/>
                                <w:sz w:val="20"/>
                              </w:rPr>
                              <w:t>–</w:t>
                            </w:r>
                            <w:r>
                              <w:rPr>
                                <w:rFonts w:ascii="Times New Roman"/>
                                <w:sz w:val="20"/>
                              </w:rPr>
                              <w:t xml:space="preserve"> Charakterystyki czasowe i cz</w:t>
                            </w:r>
                            <w:r>
                              <w:rPr>
                                <w:rFonts w:ascii="Times New Roman"/>
                                <w:sz w:val="20"/>
                              </w:rPr>
                              <w:t>ę</w:t>
                            </w:r>
                            <w:r>
                              <w:rPr>
                                <w:rFonts w:ascii="Times New Roman"/>
                                <w:sz w:val="20"/>
                              </w:rPr>
                              <w:t>stotliwo</w:t>
                            </w:r>
                            <w:r>
                              <w:rPr>
                                <w:rFonts w:ascii="Times New Roman"/>
                                <w:sz w:val="20"/>
                              </w:rPr>
                              <w:t>ś</w:t>
                            </w:r>
                            <w:r>
                              <w:rPr>
                                <w:rFonts w:ascii="Times New Roman"/>
                                <w:sz w:val="20"/>
                              </w:rPr>
                              <w:t>ciowe obiekt</w:t>
                            </w:r>
                            <w:r>
                              <w:rPr>
                                <w:rFonts w:ascii="Times New Roman"/>
                                <w:sz w:val="20"/>
                              </w:rPr>
                              <w:t>ó</w:t>
                            </w:r>
                            <w:r>
                              <w:rPr>
                                <w:rFonts w:ascii="Times New Roman"/>
                                <w:sz w:val="20"/>
                              </w:rPr>
                              <w:t>w z czasem ci</w:t>
                            </w:r>
                            <w:r>
                              <w:rPr>
                                <w:rFonts w:ascii="Times New Roman"/>
                                <w:sz w:val="20"/>
                              </w:rPr>
                              <w:t>ą</w:t>
                            </w:r>
                            <w:r>
                              <w:rPr>
                                <w:rFonts w:ascii="Times New Roman"/>
                                <w:sz w:val="20"/>
                              </w:rPr>
                              <w:t>g</w:t>
                            </w:r>
                            <w:r>
                              <w:rPr>
                                <w:rFonts w:ascii="Times New Roman"/>
                                <w:sz w:val="20"/>
                              </w:rPr>
                              <w:t>ł</w:t>
                            </w:r>
                            <w:r>
                              <w:rPr>
                                <w:rFonts w:ascii="Times New Roman"/>
                                <w:sz w:val="20"/>
                              </w:rPr>
                              <w:t>ym</w:t>
                            </w:r>
                          </w:p>
                        </w:tc>
                      </w:tr>
                    </w:tbl>
                    <w:p w14:paraId="17C8BFAB" w14:textId="77777777" w:rsidR="00F52E0F" w:rsidRDefault="00F52E0F">
                      <w:pPr>
                        <w:pStyle w:val="Tekstpodstawowy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/>
          <w:sz w:val="20"/>
        </w:rPr>
        <w:tab/>
      </w:r>
      <w:r>
        <w:rPr>
          <w:rFonts w:ascii="Times New Roman"/>
          <w:noProof/>
          <w:position w:val="101"/>
          <w:sz w:val="20"/>
        </w:rPr>
        <w:drawing>
          <wp:inline distT="0" distB="0" distL="0" distR="0" wp14:anchorId="070A3018" wp14:editId="2CE3B00F">
            <wp:extent cx="805815" cy="802385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5815" cy="8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09524" w14:textId="77777777" w:rsidR="00F52E0F" w:rsidRDefault="00F52E0F">
      <w:pPr>
        <w:pStyle w:val="Tekstpodstawowy"/>
        <w:spacing w:before="267"/>
        <w:rPr>
          <w:rFonts w:ascii="Times New Roman"/>
          <w:sz w:val="34"/>
        </w:rPr>
      </w:pPr>
    </w:p>
    <w:p w14:paraId="7856367B" w14:textId="5E87F814" w:rsidR="00F52E0F" w:rsidRDefault="009127C8">
      <w:pPr>
        <w:pStyle w:val="Tytu"/>
      </w:pPr>
      <w:r>
        <w:rPr>
          <w:spacing w:val="-2"/>
          <w:w w:val="120"/>
        </w:rPr>
        <w:t>Sprawozdanie</w:t>
      </w:r>
      <w:r>
        <w:rPr>
          <w:spacing w:val="6"/>
          <w:w w:val="120"/>
        </w:rPr>
        <w:t xml:space="preserve"> </w:t>
      </w:r>
      <w:r>
        <w:rPr>
          <w:spacing w:val="-2"/>
          <w:w w:val="120"/>
        </w:rPr>
        <w:t>–</w:t>
      </w:r>
      <w:r>
        <w:rPr>
          <w:spacing w:val="5"/>
          <w:w w:val="120"/>
        </w:rPr>
        <w:t xml:space="preserve"> </w:t>
      </w:r>
      <w:r w:rsidR="006B021D">
        <w:rPr>
          <w:spacing w:val="-2"/>
          <w:w w:val="120"/>
        </w:rPr>
        <w:t>Projekt 1</w:t>
      </w:r>
    </w:p>
    <w:p w14:paraId="1E74F390" w14:textId="77777777" w:rsidR="00F52E0F" w:rsidRDefault="009127C8">
      <w:pPr>
        <w:pStyle w:val="Tekstpodstawowy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8240" behindDoc="1" locked="0" layoutInCell="1" allowOverlap="1" wp14:anchorId="35E5F0CA" wp14:editId="515337D8">
                <wp:simplePos x="0" y="0"/>
                <wp:positionH relativeFrom="page">
                  <wp:posOffset>914400</wp:posOffset>
                </wp:positionH>
                <wp:positionV relativeFrom="paragraph">
                  <wp:posOffset>97516</wp:posOffset>
                </wp:positionV>
                <wp:extent cx="5731510" cy="1270"/>
                <wp:effectExtent l="0" t="0" r="0" b="0"/>
                <wp:wrapTopAndBottom/>
                <wp:docPr id="3" name="Graphic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315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31510">
                              <a:moveTo>
                                <a:pt x="0" y="0"/>
                              </a:moveTo>
                              <a:lnTo>
                                <a:pt x="5731205" y="0"/>
                              </a:lnTo>
                            </a:path>
                          </a:pathLst>
                        </a:custGeom>
                        <a:ln w="1264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7BF831" id="Graphic 3" o:spid="_x0000_s1026" style="position:absolute;margin-left:1in;margin-top:7.7pt;width:451.3pt;height:.1pt;z-index:-251658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3151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" path="m,l5731205,e" filled="f" strokeweight=".35136mm">
                <v:path arrowok="t"/>
                <w10:wrap type="topAndBottom" anchorx="page"/>
              </v:shape>
            </w:pict>
          </mc:Fallback>
        </mc:AlternateContent>
      </w:r>
    </w:p>
    <w:p w14:paraId="07B09DED" w14:textId="77777777" w:rsidR="00F52E0F" w:rsidRDefault="00F52E0F">
      <w:pPr>
        <w:pStyle w:val="Tekstpodstawowy"/>
      </w:pPr>
    </w:p>
    <w:p w14:paraId="1DA752EF" w14:textId="77777777" w:rsidR="00F52E0F" w:rsidRDefault="00F52E0F">
      <w:pPr>
        <w:pStyle w:val="Tekstpodstawowy"/>
        <w:spacing w:before="102"/>
      </w:pPr>
    </w:p>
    <w:p w14:paraId="37255964" w14:textId="7560324B" w:rsidR="003765AF" w:rsidRPr="00DA7DF6" w:rsidRDefault="00627B84" w:rsidP="00627B84">
      <w:pPr>
        <w:pStyle w:val="Nagwek1"/>
      </w:pPr>
      <w:r w:rsidRPr="00DA7DF6">
        <w:t>Zadanie 1</w:t>
      </w:r>
    </w:p>
    <w:p w14:paraId="4F4B357B" w14:textId="4B032EBF" w:rsidR="00627B84" w:rsidRPr="00DA7DF6" w:rsidRDefault="00491D52" w:rsidP="00627B84">
      <w:pPr>
        <w:jc w:val="center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(</m:t>
        </m:r>
        <m:r>
          <w:rPr>
            <w:rFonts w:ascii="Cambria Math" w:hAnsi="Cambria Math"/>
            <w:sz w:val="28"/>
            <w:szCs w:val="28"/>
            <w:lang w:val="en-US"/>
          </w:rPr>
          <m:t>t</m:t>
        </m:r>
        <m:r>
          <w:rPr>
            <w:rFonts w:ascii="Cambria Math" w:hAnsi="Cambria Math"/>
            <w:sz w:val="28"/>
            <w:szCs w:val="28"/>
          </w:rPr>
          <m:t>)=8</m:t>
        </m:r>
        <m:r>
          <w:rPr>
            <w:rFonts w:ascii="Cambria Math" w:hAnsi="Cambria Math"/>
            <w:sz w:val="28"/>
            <w:szCs w:val="28"/>
            <w:lang w:val="en-US"/>
          </w:rPr>
          <m:t>t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sup>
        </m:sSup>
      </m:oMath>
      <w:r w:rsidR="007433EA" w:rsidRPr="00DA7DF6">
        <w:rPr>
          <w:sz w:val="28"/>
          <w:szCs w:val="28"/>
        </w:rPr>
        <w:t xml:space="preserve"> </w:t>
      </w:r>
    </w:p>
    <w:p w14:paraId="3A46EEB3" w14:textId="553310B5" w:rsidR="00D83E2D" w:rsidRPr="00DA7DF6" w:rsidRDefault="00491D52" w:rsidP="00D83E2D">
      <w:pPr>
        <w:jc w:val="center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(</m:t>
        </m:r>
        <m:r>
          <w:rPr>
            <w:rFonts w:ascii="Cambria Math" w:hAnsi="Cambria Math"/>
            <w:sz w:val="28"/>
            <w:szCs w:val="28"/>
            <w:lang w:val="en-US"/>
          </w:rPr>
          <m:t>t</m:t>
        </m:r>
        <m:r>
          <w:rPr>
            <w:rFonts w:ascii="Cambria Math" w:hAnsi="Cambria Math"/>
            <w:sz w:val="28"/>
            <w:szCs w:val="28"/>
          </w:rPr>
          <m:t>)=8-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-2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sup>
        </m:sSup>
        <m:r>
          <w:rPr>
            <w:rFonts w:ascii="Cambria Math" w:hAnsi="Cambria Math"/>
            <w:sz w:val="28"/>
            <w:szCs w:val="28"/>
          </w:rPr>
          <m:t>(</m:t>
        </m:r>
        <m:func>
          <m:func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sin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t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-1</m:t>
                </m:r>
              </m:e>
            </m:d>
          </m:e>
        </m:func>
        <m:r>
          <w:rPr>
            <w:rFonts w:ascii="Cambria Math" w:hAnsi="Cambria Math"/>
            <w:sz w:val="28"/>
            <w:szCs w:val="28"/>
          </w:rPr>
          <m:t>-</m:t>
        </m:r>
        <m:func>
          <m:func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cos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t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-1</m:t>
                </m:r>
              </m:e>
            </m:d>
          </m:e>
        </m:func>
        <m:r>
          <w:rPr>
            <w:rFonts w:ascii="Cambria Math" w:hAnsi="Cambria Math"/>
            <w:sz w:val="28"/>
            <w:szCs w:val="28"/>
          </w:rPr>
          <m:t>+</m:t>
        </m:r>
        <m:func>
          <m:func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sin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t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-9</m:t>
                </m:r>
              </m:e>
            </m:d>
          </m:e>
        </m:func>
        <m:func>
          <m:func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t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-9</m:t>
                </m:r>
              </m:e>
            </m:d>
          </m:e>
        </m:func>
        <m:r>
          <w:rPr>
            <w:rFonts w:ascii="Cambria Math" w:hAnsi="Cambria Math"/>
            <w:sz w:val="28"/>
            <w:szCs w:val="28"/>
          </w:rPr>
          <m:t>)</m:t>
        </m:r>
      </m:oMath>
      <w:r w:rsidR="00D83E2D" w:rsidRPr="00DA7DF6">
        <w:rPr>
          <w:sz w:val="28"/>
          <w:szCs w:val="28"/>
        </w:rPr>
        <w:t xml:space="preserve"> </w:t>
      </w:r>
    </w:p>
    <w:p w14:paraId="130A0B05" w14:textId="77777777" w:rsidR="00BE6972" w:rsidRPr="00DA7DF6" w:rsidRDefault="00BE6972" w:rsidP="002B17D1"/>
    <w:p w14:paraId="7180D51A" w14:textId="77777777" w:rsidR="00D83E2D" w:rsidRDefault="002B17D1" w:rsidP="002B17D1">
      <w:r w:rsidRPr="002B17D1">
        <w:t xml:space="preserve">Aby obliczyć transformatę </w:t>
      </w:r>
      <w:proofErr w:type="spellStart"/>
      <w:r w:rsidRPr="002B17D1">
        <w:t>Laplaca</w:t>
      </w:r>
      <w:proofErr w:type="spellEnd"/>
      <w:r w:rsidRPr="002B17D1">
        <w:t xml:space="preserve">  </w:t>
      </w:r>
      <w:r>
        <w:t xml:space="preserve">powyższych funkcji w </w:t>
      </w:r>
      <w:proofErr w:type="spellStart"/>
      <w:r>
        <w:t>MatLab</w:t>
      </w:r>
      <w:proofErr w:type="spellEnd"/>
      <w:r>
        <w:t xml:space="preserve"> </w:t>
      </w:r>
      <w:r w:rsidR="00D83E2D">
        <w:t>na początku je definiujemy</w:t>
      </w:r>
    </w:p>
    <w:p w14:paraId="166D5A20" w14:textId="77777777" w:rsidR="00D83E2D" w:rsidRDefault="00D83E2D" w:rsidP="002B17D1"/>
    <w:p w14:paraId="67A5E4EC" w14:textId="1C9A9633" w:rsidR="002B17D1" w:rsidRDefault="00D83E2D" w:rsidP="002B17D1">
      <w:pPr>
        <w:rPr>
          <w:noProof/>
        </w:rPr>
      </w:pPr>
      <w:r w:rsidRPr="00D83E2D">
        <w:rPr>
          <w:noProof/>
        </w:rPr>
        <w:t xml:space="preserve"> </w:t>
      </w:r>
      <w:r w:rsidRPr="00D83E2D">
        <w:rPr>
          <w:noProof/>
        </w:rPr>
        <w:drawing>
          <wp:inline distT="0" distB="0" distL="0" distR="0" wp14:anchorId="168F20C8" wp14:editId="0BE94910">
            <wp:extent cx="3810532" cy="371527"/>
            <wp:effectExtent l="0" t="0" r="0" b="9525"/>
            <wp:docPr id="60474196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7419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87B2C" w14:textId="77777777" w:rsidR="00D83E2D" w:rsidRDefault="00D83E2D" w:rsidP="002B17D1">
      <w:pPr>
        <w:rPr>
          <w:noProof/>
        </w:rPr>
      </w:pPr>
    </w:p>
    <w:p w14:paraId="26036FF4" w14:textId="47B41782" w:rsidR="00D83E2D" w:rsidRDefault="00D83E2D" w:rsidP="002B17D1">
      <w:pPr>
        <w:rPr>
          <w:noProof/>
        </w:rPr>
      </w:pPr>
      <w:r>
        <w:rPr>
          <w:noProof/>
        </w:rPr>
        <w:t>Następnie wykonujemy transformatę za pomocą funkcji laplace() wykorzystują wcześniej zdefiniowaną funcję i zmienne symboliczne</w:t>
      </w:r>
    </w:p>
    <w:p w14:paraId="2AC8D11A" w14:textId="77777777" w:rsidR="00D83E2D" w:rsidRDefault="00D83E2D" w:rsidP="002B17D1">
      <w:pPr>
        <w:rPr>
          <w:noProof/>
        </w:rPr>
      </w:pPr>
    </w:p>
    <w:p w14:paraId="4B591CD3" w14:textId="4F420B46" w:rsidR="00D83E2D" w:rsidRDefault="00D83E2D" w:rsidP="002B17D1">
      <w:r w:rsidRPr="00D83E2D">
        <w:rPr>
          <w:noProof/>
        </w:rPr>
        <w:drawing>
          <wp:inline distT="0" distB="0" distL="0" distR="0" wp14:anchorId="33B76182" wp14:editId="1D249358">
            <wp:extent cx="1743318" cy="362001"/>
            <wp:effectExtent l="0" t="0" r="0" b="0"/>
            <wp:docPr id="196249959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4995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3D681" w14:textId="77777777" w:rsidR="00D83E2D" w:rsidRDefault="00D83E2D" w:rsidP="002B17D1"/>
    <w:p w14:paraId="132CB5F4" w14:textId="7FF0D167" w:rsidR="00D83E2D" w:rsidRDefault="00D83E2D" w:rsidP="002B17D1">
      <w:r>
        <w:t xml:space="preserve">Na końcu wyniki upraszczamy funkcja </w:t>
      </w:r>
      <w:proofErr w:type="spellStart"/>
      <w:r>
        <w:t>simplify</w:t>
      </w:r>
      <w:proofErr w:type="spellEnd"/>
      <w:r>
        <w:t>() dzięki czemu otrzymamy ostateczne wyniki:</w:t>
      </w:r>
    </w:p>
    <w:p w14:paraId="71CB3AC5" w14:textId="77777777" w:rsidR="00D83E2D" w:rsidRDefault="00D83E2D" w:rsidP="002B17D1"/>
    <w:p w14:paraId="1D00E640" w14:textId="29BBD6D3" w:rsidR="00D83E2D" w:rsidRPr="00DA7DF6" w:rsidRDefault="00D83E2D" w:rsidP="00D83E2D">
      <w:pPr>
        <w:jc w:val="center"/>
        <w:rPr>
          <w:sz w:val="24"/>
          <w:szCs w:val="24"/>
        </w:rPr>
      </w:pPr>
      <m:oMath>
        <m:r>
          <m:rPr>
            <m:scr m:val="script"/>
          </m:rPr>
          <w:rPr>
            <w:rFonts w:ascii="Cambria Math" w:hAnsi="Cambria Math"/>
            <w:sz w:val="24"/>
            <w:szCs w:val="24"/>
          </w:rPr>
          <m:t>L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(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t</m:t>
            </m:r>
            <m:r>
              <w:rPr>
                <w:rFonts w:ascii="Cambria Math" w:hAnsi="Cambria Math"/>
                <w:sz w:val="24"/>
                <w:szCs w:val="24"/>
              </w:rPr>
              <m:t>)</m:t>
            </m:r>
          </m:e>
        </m:d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8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s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+1</m:t>
                    </m:r>
                  </m:e>
                </m:d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den>
        </m:f>
      </m:oMath>
      <w:r w:rsidRPr="00DA7DF6">
        <w:rPr>
          <w:sz w:val="24"/>
          <w:szCs w:val="24"/>
        </w:rPr>
        <w:t xml:space="preserve"> </w:t>
      </w:r>
    </w:p>
    <w:p w14:paraId="16597516" w14:textId="77777777" w:rsidR="00D83E2D" w:rsidRPr="00DA7DF6" w:rsidRDefault="00D83E2D" w:rsidP="00D83E2D">
      <w:pPr>
        <w:jc w:val="center"/>
        <w:rPr>
          <w:sz w:val="24"/>
          <w:szCs w:val="24"/>
        </w:rPr>
      </w:pPr>
    </w:p>
    <w:p w14:paraId="3C5F25DA" w14:textId="340CA1D6" w:rsidR="00D83E2D" w:rsidRPr="00DA7DF6" w:rsidRDefault="00D83E2D" w:rsidP="00D83E2D">
      <w:pPr>
        <w:jc w:val="center"/>
        <w:rPr>
          <w:sz w:val="24"/>
          <w:szCs w:val="24"/>
        </w:rPr>
      </w:pPr>
      <m:oMath>
        <m:r>
          <m:rPr>
            <m:scr m:val="script"/>
          </m:rPr>
          <w:rPr>
            <w:rFonts w:ascii="Cambria Math" w:hAnsi="Cambria Math"/>
            <w:sz w:val="24"/>
            <w:szCs w:val="24"/>
          </w:rPr>
          <m:t>L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(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t</m:t>
            </m:r>
            <m:r>
              <w:rPr>
                <w:rFonts w:ascii="Cambria Math" w:hAnsi="Cambria Math"/>
                <w:sz w:val="24"/>
                <w:szCs w:val="24"/>
              </w:rPr>
              <m:t>)</m:t>
            </m:r>
          </m:e>
        </m:d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  <w:sz w:val="24"/>
                    <w:szCs w:val="24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cos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9</m:t>
                    </m:r>
                  </m:e>
                </m:d>
              </m:e>
            </m:func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cos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9</m:t>
                                </m:r>
                              </m:e>
                            </m:d>
                          </m:e>
                        </m:func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 xml:space="preserve">– 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s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sin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9</m:t>
                                </m:r>
                              </m:e>
                            </m:d>
                          </m:e>
                        </m:func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+ 4</m:t>
                            </m:r>
                          </m:e>
                        </m:d>
                      </m:den>
                    </m:f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sin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9</m:t>
                            </m:r>
                          </m:e>
                        </m:d>
                      </m:e>
                    </m:func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s</m:t>
                    </m:r>
                  </m:den>
                </m:f>
              </m:e>
            </m:d>
            <m:r>
              <w:rPr>
                <w:rFonts w:ascii="Cambria Math" w:hAnsi="Cambria Math"/>
                <w:sz w:val="24"/>
                <w:szCs w:val="24"/>
              </w:rPr>
              <m:t>–</m:t>
            </m:r>
            <m:func>
              <m:funcPr>
                <m:ctrlPr>
                  <w:rPr>
                    <w:rFonts w:ascii="Cambria Math" w:hAnsi="Cambria Math"/>
                    <w:sz w:val="24"/>
                    <w:szCs w:val="24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sin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9</m:t>
                    </m:r>
                  </m:e>
                </m:d>
              </m:e>
            </m:func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sin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9</m:t>
                                </m:r>
                              </m:e>
                            </m:d>
                          </m:e>
                        </m:func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 xml:space="preserve">+ 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s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cos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9</m:t>
                                </m:r>
                              </m:e>
                            </m:d>
                          </m:e>
                        </m:func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+ 4</m:t>
                            </m:r>
                          </m:e>
                        </m:d>
                      </m:den>
                    </m:f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cos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9</m:t>
                            </m:r>
                          </m:e>
                        </m:d>
                      </m:e>
                    </m:func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s</m:t>
                    </m:r>
                  </m:den>
                </m:f>
              </m:e>
            </m:d>
            <m:r>
              <w:rPr>
                <w:rFonts w:ascii="Cambria Math" w:hAnsi="Cambria Math"/>
                <w:sz w:val="24"/>
                <w:szCs w:val="24"/>
              </w:rPr>
              <m:t>–</m:t>
            </m:r>
            <m:func>
              <m:funcPr>
                <m:ctrlPr>
                  <w:rPr>
                    <w:rFonts w:ascii="Cambria Math" w:hAnsi="Cambria Math"/>
                    <w:sz w:val="24"/>
                    <w:szCs w:val="24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cos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</m:d>
              </m:e>
            </m:func>
          </m:num>
          <m:den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s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 xml:space="preserve"> + 2</m:t>
                    </m:r>
                  </m:e>
                </m:d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+ 1</m:t>
            </m:r>
          </m:den>
        </m:f>
        <m:r>
          <w:rPr>
            <w:rFonts w:ascii="Cambria Math" w:hAnsi="Cambria Math"/>
            <w:sz w:val="24"/>
            <w:szCs w:val="24"/>
          </w:rPr>
          <m:t>+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8</m:t>
            </m:r>
          </m:num>
          <m:den>
            <m:r>
              <w:rPr>
                <w:rFonts w:ascii="Cambria Math" w:hAnsi="Cambria Math"/>
                <w:sz w:val="24"/>
                <w:szCs w:val="24"/>
                <w:lang w:val="en-US"/>
              </w:rPr>
              <m:t>s</m:t>
            </m:r>
          </m:den>
        </m:f>
        <m:r>
          <w:rPr>
            <w:rFonts w:ascii="Cambria Math" w:hAnsi="Cambria Math"/>
            <w:sz w:val="24"/>
            <w:szCs w:val="24"/>
          </w:rPr>
          <m:t>–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  <w:sz w:val="24"/>
                    <w:szCs w:val="24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sin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</m:d>
              </m:e>
            </m:func>
            <m:r>
              <w:rPr>
                <w:rFonts w:ascii="Cambria Math" w:hAnsi="Cambria Math"/>
                <w:sz w:val="24"/>
                <w:szCs w:val="24"/>
              </w:rPr>
              <m:t xml:space="preserve">+ 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s</m:t>
            </m:r>
            <m:func>
              <m:funcPr>
                <m:ctrlPr>
                  <w:rPr>
                    <w:rFonts w:ascii="Cambria Math" w:hAnsi="Cambria Math"/>
                    <w:sz w:val="24"/>
                    <w:szCs w:val="24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cos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</m:d>
              </m:e>
            </m:func>
          </m:num>
          <m:den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s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+ 1</m:t>
            </m:r>
          </m:den>
        </m:f>
        <m:r>
          <w:rPr>
            <w:rFonts w:ascii="Cambria Math" w:hAnsi="Cambria Math"/>
            <w:sz w:val="24"/>
            <w:szCs w:val="24"/>
          </w:rPr>
          <m:t>+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  <w:sz w:val="24"/>
                    <w:szCs w:val="24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sin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</m:d>
              </m:e>
            </m:func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s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 xml:space="preserve"> + 2</m:t>
                </m:r>
              </m:e>
            </m:d>
          </m:num>
          <m:den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s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 xml:space="preserve"> + 2</m:t>
                    </m:r>
                  </m:e>
                </m:d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+ 1</m:t>
            </m:r>
          </m:den>
        </m:f>
      </m:oMath>
      <w:r w:rsidRPr="00DA7DF6">
        <w:rPr>
          <w:sz w:val="24"/>
          <w:szCs w:val="24"/>
        </w:rPr>
        <w:t xml:space="preserve"> </w:t>
      </w:r>
    </w:p>
    <w:p w14:paraId="34DBD0F2" w14:textId="77777777" w:rsidR="00D83E2D" w:rsidRPr="00DA7DF6" w:rsidRDefault="00D83E2D" w:rsidP="00D83E2D">
      <w:pPr>
        <w:jc w:val="center"/>
      </w:pPr>
    </w:p>
    <w:p w14:paraId="3DFF3D67" w14:textId="582403B4" w:rsidR="00443E07" w:rsidRDefault="00D83E2D" w:rsidP="002B17D1">
      <w:pPr>
        <w:rPr>
          <w:sz w:val="24"/>
          <w:szCs w:val="24"/>
        </w:rPr>
      </w:pPr>
      <w:r w:rsidRPr="00D83E2D">
        <w:t>Teraz jak już otrzymaliśmy w</w:t>
      </w:r>
      <w:r>
        <w:t xml:space="preserve">ynik transformaty funkcji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</m:oMath>
      <w:r>
        <w:rPr>
          <w:sz w:val="24"/>
          <w:szCs w:val="24"/>
        </w:rPr>
        <w:t xml:space="preserve"> można go wprowadzić do </w:t>
      </w:r>
      <w:r w:rsidR="00443E07">
        <w:rPr>
          <w:sz w:val="24"/>
          <w:szCs w:val="24"/>
        </w:rPr>
        <w:t xml:space="preserve">układu </w:t>
      </w:r>
      <w:r>
        <w:rPr>
          <w:sz w:val="24"/>
          <w:szCs w:val="24"/>
        </w:rPr>
        <w:t xml:space="preserve">środowiska </w:t>
      </w:r>
      <w:proofErr w:type="spellStart"/>
      <w:r>
        <w:rPr>
          <w:sz w:val="24"/>
          <w:szCs w:val="24"/>
        </w:rPr>
        <w:t>simulink</w:t>
      </w:r>
      <w:proofErr w:type="spellEnd"/>
    </w:p>
    <w:p w14:paraId="2A459049" w14:textId="77777777" w:rsidR="00C1672D" w:rsidRDefault="00C1672D" w:rsidP="00C1672D">
      <w:pPr>
        <w:rPr>
          <w:sz w:val="24"/>
          <w:szCs w:val="24"/>
          <w:lang w:val="en-US"/>
        </w:rPr>
      </w:pPr>
      <w:r w:rsidRPr="00C1672D">
        <w:rPr>
          <w:noProof/>
          <w:sz w:val="24"/>
          <w:szCs w:val="24"/>
        </w:rPr>
        <w:drawing>
          <wp:inline distT="0" distB="0" distL="0" distR="0" wp14:anchorId="147D45E0" wp14:editId="24EE5E9F">
            <wp:extent cx="3515216" cy="809738"/>
            <wp:effectExtent l="0" t="0" r="9525" b="9525"/>
            <wp:docPr id="608692288" name="Obraz 1" descr="Obraz zawierający diagram, linia, Prostokąt, szkic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692288" name="Obraz 1" descr="Obraz zawierający diagram, linia, Prostokąt, szkic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3E2D" w:rsidRPr="00C1672D">
        <w:rPr>
          <w:sz w:val="24"/>
          <w:szCs w:val="24"/>
          <w:lang w:val="en-US"/>
        </w:rPr>
        <w:t xml:space="preserve"> </w:t>
      </w:r>
      <w:r w:rsidR="00443E07" w:rsidRPr="00443E07">
        <w:rPr>
          <w:noProof/>
          <w:sz w:val="24"/>
          <w:szCs w:val="24"/>
        </w:rPr>
        <w:drawing>
          <wp:inline distT="0" distB="0" distL="0" distR="0" wp14:anchorId="25343656" wp14:editId="0965A82E">
            <wp:extent cx="1638529" cy="1267002"/>
            <wp:effectExtent l="0" t="0" r="0" b="9525"/>
            <wp:docPr id="1605439062" name="Obraz 1" descr="Obraz zawierający tekst, Czcionka, zrzut ekranu, biał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439062" name="Obraz 1" descr="Obraz zawierający tekst, Czcionka, zrzut ekranu, biały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378A0" w14:textId="37B37CBB" w:rsidR="00C1672D" w:rsidRDefault="00C1672D" w:rsidP="00C1672D">
      <w:pPr>
        <w:rPr>
          <w:sz w:val="24"/>
          <w:szCs w:val="24"/>
          <w:lang w:val="en-US"/>
        </w:rPr>
      </w:pPr>
      <w:r w:rsidRPr="00C1672D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7BC4F117" wp14:editId="17979A70">
            <wp:extent cx="5873750" cy="4155440"/>
            <wp:effectExtent l="0" t="0" r="0" b="0"/>
            <wp:docPr id="1791951633" name="Obraz 1" descr="Obraz zawierający linia, Wykres, tekst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951633" name="Obraz 1" descr="Obraz zawierający linia, Wykres, tekst, diagram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415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A6909" w14:textId="3C1388D5" w:rsidR="00C1672D" w:rsidRDefault="00C1672D" w:rsidP="00C1672D">
      <w:pPr>
        <w:jc w:val="center"/>
        <w:rPr>
          <w:lang w:val="en-US"/>
        </w:rPr>
      </w:pPr>
      <w:proofErr w:type="spellStart"/>
      <w:r w:rsidRPr="00C1672D">
        <w:rPr>
          <w:lang w:val="en-US"/>
        </w:rPr>
        <w:t>Wykres</w:t>
      </w:r>
      <w:proofErr w:type="spellEnd"/>
      <w:r w:rsidRPr="00C1672D">
        <w:rPr>
          <w:lang w:val="en-US"/>
        </w:rPr>
        <w:t xml:space="preserve"> </w:t>
      </w:r>
      <w:r>
        <w:rPr>
          <w:lang w:val="en-US"/>
        </w:rPr>
        <w:t>2</w:t>
      </w:r>
      <w:r w:rsidRPr="00C1672D">
        <w:rPr>
          <w:lang w:val="en-US"/>
        </w:rPr>
        <w:t xml:space="preserve"> Step Response </w:t>
      </w:r>
      <w:proofErr w:type="spellStart"/>
      <w:r w:rsidRPr="00C1672D">
        <w:rPr>
          <w:lang w:val="en-US"/>
        </w:rPr>
        <w:t>dla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amplitudy</w:t>
      </w:r>
      <w:proofErr w:type="spellEnd"/>
      <w:r>
        <w:rPr>
          <w:lang w:val="en-US"/>
        </w:rPr>
        <w:t xml:space="preserve"> 1</w:t>
      </w:r>
    </w:p>
    <w:p w14:paraId="30DF10EB" w14:textId="77777777" w:rsidR="00C1672D" w:rsidRDefault="00C1672D" w:rsidP="00C1672D">
      <w:pPr>
        <w:rPr>
          <w:sz w:val="24"/>
          <w:szCs w:val="24"/>
          <w:lang w:val="en-US"/>
        </w:rPr>
      </w:pPr>
    </w:p>
    <w:p w14:paraId="6C7AED4F" w14:textId="17844251" w:rsidR="00443E07" w:rsidRPr="00C1672D" w:rsidRDefault="00C1672D" w:rsidP="00C1672D">
      <w:pPr>
        <w:rPr>
          <w:lang w:val="en-US"/>
        </w:rPr>
      </w:pPr>
      <w:r w:rsidRPr="00C1672D">
        <w:rPr>
          <w:noProof/>
          <w:lang w:val="en-US"/>
        </w:rPr>
        <w:drawing>
          <wp:inline distT="0" distB="0" distL="0" distR="0" wp14:anchorId="47F0D386" wp14:editId="60593E33">
            <wp:extent cx="5873750" cy="4155440"/>
            <wp:effectExtent l="0" t="0" r="0" b="0"/>
            <wp:docPr id="1538597921" name="Obraz 1" descr="Obraz zawierający tekst, linia, Wykres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597921" name="Obraz 1" descr="Obraz zawierający tekst, linia, Wykres, diagram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415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17D1" w:rsidRPr="00C1672D">
        <w:rPr>
          <w:noProof/>
          <w:lang w:val="en-US"/>
        </w:rPr>
        <w:t xml:space="preserve"> </w:t>
      </w:r>
    </w:p>
    <w:p w14:paraId="2CE9F370" w14:textId="0B626628" w:rsidR="00443E07" w:rsidRDefault="00443E07" w:rsidP="00C1672D">
      <w:pPr>
        <w:jc w:val="center"/>
        <w:rPr>
          <w:lang w:val="en-US"/>
        </w:rPr>
      </w:pPr>
      <w:proofErr w:type="spellStart"/>
      <w:r w:rsidRPr="00C1672D">
        <w:rPr>
          <w:lang w:val="en-US"/>
        </w:rPr>
        <w:t>Wykres</w:t>
      </w:r>
      <w:proofErr w:type="spellEnd"/>
      <w:r w:rsidRPr="00C1672D">
        <w:rPr>
          <w:lang w:val="en-US"/>
        </w:rPr>
        <w:t xml:space="preserve"> </w:t>
      </w:r>
      <w:r w:rsidR="00C1672D">
        <w:rPr>
          <w:lang w:val="en-US"/>
        </w:rPr>
        <w:t>2</w:t>
      </w:r>
      <w:r w:rsidRPr="00C1672D">
        <w:rPr>
          <w:lang w:val="en-US"/>
        </w:rPr>
        <w:t xml:space="preserve"> Step Response</w:t>
      </w:r>
      <w:r w:rsidR="00C1672D" w:rsidRPr="00C1672D">
        <w:rPr>
          <w:lang w:val="en-US"/>
        </w:rPr>
        <w:t xml:space="preserve"> </w:t>
      </w:r>
      <w:proofErr w:type="spellStart"/>
      <w:r w:rsidR="00C1672D" w:rsidRPr="00C1672D">
        <w:rPr>
          <w:lang w:val="en-US"/>
        </w:rPr>
        <w:t>dla</w:t>
      </w:r>
      <w:proofErr w:type="spellEnd"/>
      <w:r w:rsidR="00C1672D">
        <w:rPr>
          <w:lang w:val="en-US"/>
        </w:rPr>
        <w:t xml:space="preserve"> </w:t>
      </w:r>
      <w:proofErr w:type="spellStart"/>
      <w:r w:rsidR="00C1672D">
        <w:rPr>
          <w:lang w:val="en-US"/>
        </w:rPr>
        <w:t>amplitudy</w:t>
      </w:r>
      <w:proofErr w:type="spellEnd"/>
      <w:r w:rsidR="00C1672D">
        <w:rPr>
          <w:lang w:val="en-US"/>
        </w:rPr>
        <w:t xml:space="preserve"> 5</w:t>
      </w:r>
    </w:p>
    <w:p w14:paraId="4BEC6436" w14:textId="77777777" w:rsidR="00C1672D" w:rsidRPr="00C1672D" w:rsidRDefault="00C1672D" w:rsidP="00C1672D">
      <w:pPr>
        <w:jc w:val="center"/>
        <w:rPr>
          <w:lang w:val="en-US"/>
        </w:rPr>
      </w:pPr>
    </w:p>
    <w:p w14:paraId="3528E0B3" w14:textId="59A4B9C2" w:rsidR="00627B84" w:rsidRDefault="00627B84" w:rsidP="00627B84">
      <w:pPr>
        <w:pStyle w:val="Nagwek2"/>
        <w:rPr>
          <w:noProof/>
          <w:lang w:val="en-US"/>
        </w:rPr>
      </w:pPr>
    </w:p>
    <w:p w14:paraId="3B902C35" w14:textId="77777777" w:rsidR="00C1672D" w:rsidRDefault="00C1672D" w:rsidP="00C1672D">
      <w:pPr>
        <w:rPr>
          <w:lang w:val="en-US"/>
        </w:rPr>
      </w:pPr>
    </w:p>
    <w:p w14:paraId="0E35DC95" w14:textId="77777777" w:rsidR="00C1672D" w:rsidRDefault="00C1672D" w:rsidP="00C1672D">
      <w:pPr>
        <w:rPr>
          <w:lang w:val="en-US"/>
        </w:rPr>
      </w:pPr>
    </w:p>
    <w:p w14:paraId="3C6ED285" w14:textId="748CE82F" w:rsidR="00C1672D" w:rsidRDefault="00C1672D" w:rsidP="00C1672D">
      <w:r w:rsidRPr="00C1672D">
        <w:lastRenderedPageBreak/>
        <w:t>Jeśli do istniejącego układu d</w:t>
      </w:r>
      <w:r>
        <w:t xml:space="preserve">odamy bloki wzrostu i odejmowania </w:t>
      </w:r>
    </w:p>
    <w:p w14:paraId="2AE16BAF" w14:textId="6A162599" w:rsidR="009127C8" w:rsidRDefault="009127C8" w:rsidP="00C1672D">
      <w:r w:rsidRPr="009127C8">
        <w:rPr>
          <w:noProof/>
        </w:rPr>
        <w:drawing>
          <wp:inline distT="0" distB="0" distL="0" distR="0" wp14:anchorId="6EAD3DE3" wp14:editId="072C2F78">
            <wp:extent cx="3648584" cy="1343212"/>
            <wp:effectExtent l="0" t="0" r="9525" b="9525"/>
            <wp:docPr id="2081546991" name="Obraz 1" descr="Obraz zawierający diagram, szkic, linia, Prostoką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546991" name="Obraz 1" descr="Obraz zawierający diagram, szkic, linia, Prostokąt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D7462" w14:textId="77777777" w:rsidR="009127C8" w:rsidRPr="00C1672D" w:rsidRDefault="009127C8" w:rsidP="00C1672D"/>
    <w:p w14:paraId="7DC3016F" w14:textId="6EF052F6" w:rsidR="00627B84" w:rsidRDefault="009127C8" w:rsidP="00DA7DF6">
      <w:pPr>
        <w:jc w:val="center"/>
      </w:pPr>
      <w:r w:rsidRPr="009127C8">
        <w:rPr>
          <w:noProof/>
        </w:rPr>
        <w:drawing>
          <wp:inline distT="0" distB="0" distL="0" distR="0" wp14:anchorId="14ABA998" wp14:editId="38AFDA40">
            <wp:extent cx="5137736" cy="3634740"/>
            <wp:effectExtent l="0" t="0" r="6350" b="3810"/>
            <wp:docPr id="1627041076" name="Obraz 1" descr="Obraz zawierający linia, tekst, Wykres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041076" name="Obraz 1" descr="Obraz zawierający linia, tekst, Wykres, diagram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47117" cy="3641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A6D8F" w14:textId="3B16C3E5" w:rsidR="009127C8" w:rsidRDefault="009127C8" w:rsidP="00DA7DF6">
      <w:pPr>
        <w:jc w:val="center"/>
        <w:rPr>
          <w:lang w:val="en-US"/>
        </w:rPr>
      </w:pPr>
      <w:proofErr w:type="spellStart"/>
      <w:r w:rsidRPr="00C1672D">
        <w:rPr>
          <w:lang w:val="en-US"/>
        </w:rPr>
        <w:t>Wykres</w:t>
      </w:r>
      <w:proofErr w:type="spellEnd"/>
      <w:r w:rsidRPr="00C1672D">
        <w:rPr>
          <w:lang w:val="en-US"/>
        </w:rPr>
        <w:t xml:space="preserve"> </w:t>
      </w:r>
      <w:r>
        <w:rPr>
          <w:lang w:val="en-US"/>
        </w:rPr>
        <w:t>3</w:t>
      </w:r>
      <w:r w:rsidRPr="00C1672D">
        <w:rPr>
          <w:lang w:val="en-US"/>
        </w:rPr>
        <w:t xml:space="preserve"> Step Response </w:t>
      </w:r>
      <w:proofErr w:type="spellStart"/>
      <w:r w:rsidRPr="00C1672D">
        <w:rPr>
          <w:lang w:val="en-US"/>
        </w:rPr>
        <w:t>dla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amplitudy</w:t>
      </w:r>
      <w:proofErr w:type="spellEnd"/>
      <w:r>
        <w:rPr>
          <w:lang w:val="en-US"/>
        </w:rPr>
        <w:t xml:space="preserve"> 1</w:t>
      </w:r>
    </w:p>
    <w:p w14:paraId="7C85FDB8" w14:textId="586A5421" w:rsidR="009127C8" w:rsidRDefault="009127C8" w:rsidP="009127C8">
      <w:pPr>
        <w:jc w:val="center"/>
        <w:rPr>
          <w:lang w:val="en-US"/>
        </w:rPr>
      </w:pPr>
      <w:r w:rsidRPr="009127C8">
        <w:rPr>
          <w:noProof/>
          <w:lang w:val="en-US"/>
        </w:rPr>
        <w:drawing>
          <wp:inline distT="0" distB="0" distL="0" distR="0" wp14:anchorId="022A6436" wp14:editId="1FAED651">
            <wp:extent cx="5170714" cy="3658071"/>
            <wp:effectExtent l="0" t="0" r="0" b="0"/>
            <wp:docPr id="1382288236" name="Obraz 1" descr="Obraz zawierający linia, Wykres, tekst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288236" name="Obraz 1" descr="Obraz zawierający linia, Wykres, tekst, diagram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75427" cy="366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1B0DA" w14:textId="6FAC0BCA" w:rsidR="009127C8" w:rsidRDefault="009127C8" w:rsidP="009127C8">
      <w:pPr>
        <w:jc w:val="center"/>
        <w:rPr>
          <w:lang w:val="en-US"/>
        </w:rPr>
      </w:pPr>
      <w:proofErr w:type="spellStart"/>
      <w:r w:rsidRPr="00C1672D">
        <w:rPr>
          <w:lang w:val="en-US"/>
        </w:rPr>
        <w:t>Wykres</w:t>
      </w:r>
      <w:proofErr w:type="spellEnd"/>
      <w:r w:rsidRPr="00C1672D">
        <w:rPr>
          <w:lang w:val="en-US"/>
        </w:rPr>
        <w:t xml:space="preserve"> </w:t>
      </w:r>
      <w:r>
        <w:rPr>
          <w:lang w:val="en-US"/>
        </w:rPr>
        <w:t>4</w:t>
      </w:r>
      <w:r w:rsidRPr="00C1672D">
        <w:rPr>
          <w:lang w:val="en-US"/>
        </w:rPr>
        <w:t xml:space="preserve"> Step Response </w:t>
      </w:r>
      <w:proofErr w:type="spellStart"/>
      <w:r w:rsidRPr="00C1672D">
        <w:rPr>
          <w:lang w:val="en-US"/>
        </w:rPr>
        <w:t>dla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amplitudy</w:t>
      </w:r>
      <w:proofErr w:type="spellEnd"/>
      <w:r>
        <w:rPr>
          <w:lang w:val="en-US"/>
        </w:rPr>
        <w:t xml:space="preserve"> 5</w:t>
      </w:r>
    </w:p>
    <w:p w14:paraId="41AE4A4A" w14:textId="77777777" w:rsidR="00DA7DF6" w:rsidRDefault="00DA7DF6" w:rsidP="009127C8">
      <w:pPr>
        <w:jc w:val="center"/>
        <w:rPr>
          <w:lang w:val="en-US"/>
        </w:rPr>
      </w:pPr>
    </w:p>
    <w:p w14:paraId="73066B1F" w14:textId="2CDD9E51" w:rsidR="00DA7DF6" w:rsidRPr="00F56EF1" w:rsidRDefault="005C077C" w:rsidP="005C077C">
      <w:pPr>
        <w:pStyle w:val="Nagwek2"/>
      </w:pPr>
      <w:r w:rsidRPr="00F56EF1">
        <w:lastRenderedPageBreak/>
        <w:t>Wnioski:</w:t>
      </w:r>
    </w:p>
    <w:p w14:paraId="5E8BC579" w14:textId="77777777" w:rsidR="005C077C" w:rsidRPr="00F56EF1" w:rsidRDefault="005C077C" w:rsidP="005C077C"/>
    <w:p w14:paraId="1B93CF7D" w14:textId="252C25F4" w:rsidR="009127C8" w:rsidRDefault="005C7721" w:rsidP="00627B84">
      <w:r w:rsidRPr="005C7721">
        <w:t>Za pomocą wykresów można zauważyć k</w:t>
      </w:r>
      <w:r>
        <w:t xml:space="preserve">ilka charakterystyk funkcji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D5189E">
        <w:t xml:space="preserve"> </w:t>
      </w:r>
      <w:r w:rsidR="007F667A">
        <w:t>:</w:t>
      </w:r>
    </w:p>
    <w:p w14:paraId="0EDB6051" w14:textId="23681BF5" w:rsidR="009F1DCC" w:rsidRDefault="005E5907" w:rsidP="002E2E8F">
      <w:pPr>
        <w:pStyle w:val="Akapitzlist"/>
        <w:numPr>
          <w:ilvl w:val="0"/>
          <w:numId w:val="6"/>
        </w:numPr>
      </w:pPr>
      <w:r>
        <w:t xml:space="preserve">System </w:t>
      </w:r>
      <w:r w:rsidR="00B84F76">
        <w:t xml:space="preserve">wymaga tylko +- 7 sekund od zmiany </w:t>
      </w:r>
      <w:r w:rsidR="00655968">
        <w:t xml:space="preserve">wartości </w:t>
      </w:r>
      <w:r w:rsidR="003836D2">
        <w:t>do zakończenia procesu stabilizacji,</w:t>
      </w:r>
    </w:p>
    <w:p w14:paraId="31E5E515" w14:textId="5E8A7C1F" w:rsidR="007F667A" w:rsidRDefault="00450AC5" w:rsidP="002E2E8F">
      <w:pPr>
        <w:pStyle w:val="Akapitzlist"/>
        <w:numPr>
          <w:ilvl w:val="0"/>
          <w:numId w:val="6"/>
        </w:numPr>
      </w:pPr>
      <w:r>
        <w:t>system odpowiada natychmiastowo</w:t>
      </w:r>
      <w:r w:rsidR="000F08B5">
        <w:t>,</w:t>
      </w:r>
    </w:p>
    <w:p w14:paraId="6DF7D466" w14:textId="4BE3FA3A" w:rsidR="000F08B5" w:rsidRDefault="0039779D" w:rsidP="002E2E8F">
      <w:pPr>
        <w:pStyle w:val="Akapitzlist"/>
        <w:numPr>
          <w:ilvl w:val="0"/>
          <w:numId w:val="6"/>
        </w:numPr>
      </w:pPr>
      <w:r>
        <w:t xml:space="preserve">wzrost jest drastyczny </w:t>
      </w:r>
      <w:r w:rsidR="003836D2">
        <w:t xml:space="preserve">zajmujący </w:t>
      </w:r>
      <w:r w:rsidR="008A3FAF">
        <w:t>tylko +- 15% całe</w:t>
      </w:r>
      <w:r w:rsidR="008B4327">
        <w:t>go procesu,</w:t>
      </w:r>
    </w:p>
    <w:p w14:paraId="049F67F6" w14:textId="2E79FD17" w:rsidR="00843958" w:rsidRDefault="00691063" w:rsidP="002E2E8F">
      <w:pPr>
        <w:pStyle w:val="Akapitzlist"/>
        <w:numPr>
          <w:ilvl w:val="0"/>
          <w:numId w:val="6"/>
        </w:numPr>
      </w:pPr>
      <w:r>
        <w:t xml:space="preserve">za pomocą </w:t>
      </w:r>
      <w:r w:rsidR="001E1946">
        <w:t>wykresów 3 i 4 można zauważyć, że system dokonuje przeregulowania</w:t>
      </w:r>
      <w:r w:rsidR="00773A32">
        <w:t xml:space="preserve"> (</w:t>
      </w:r>
      <w:proofErr w:type="spellStart"/>
      <w:r w:rsidR="00773A32">
        <w:t>overshoot</w:t>
      </w:r>
      <w:proofErr w:type="spellEnd"/>
      <w:r w:rsidR="00773A32">
        <w:t>)</w:t>
      </w:r>
      <w:r w:rsidR="001E1946">
        <w:t xml:space="preserve"> wynoszącą +-20% </w:t>
      </w:r>
      <w:r w:rsidR="00016C1D">
        <w:t>wartości kroku</w:t>
      </w:r>
      <w:r w:rsidR="00843958">
        <w:t>,</w:t>
      </w:r>
    </w:p>
    <w:p w14:paraId="0E60FBB8" w14:textId="670659F1" w:rsidR="008B4327" w:rsidRDefault="0045411F" w:rsidP="002E2E8F">
      <w:pPr>
        <w:pStyle w:val="Akapitzlist"/>
        <w:numPr>
          <w:ilvl w:val="0"/>
          <w:numId w:val="6"/>
        </w:numPr>
      </w:pPr>
      <w:r>
        <w:t>proces stabilizacji koń</w:t>
      </w:r>
      <w:r w:rsidR="00310EE5">
        <w:t>czy się</w:t>
      </w:r>
      <w:r>
        <w:t xml:space="preserve"> na </w:t>
      </w:r>
      <w:r w:rsidR="00D063D6">
        <w:t>90% wartości kroku</w:t>
      </w:r>
      <w:r w:rsidR="00FB6057">
        <w:tab/>
      </w:r>
      <w:r w:rsidR="00310EE5">
        <w:t>co skutkuje błędem stanu stabilnego</w:t>
      </w:r>
      <w:r w:rsidR="005C54D3">
        <w:t xml:space="preserve"> wynoszący 10%</w:t>
      </w:r>
    </w:p>
    <w:p w14:paraId="55178E18" w14:textId="77777777" w:rsidR="005138FA" w:rsidRDefault="005138FA" w:rsidP="00627B84"/>
    <w:p w14:paraId="05EEEC8A" w14:textId="4C4FB0D5" w:rsidR="005138FA" w:rsidRDefault="005138FA" w:rsidP="005138FA">
      <w:pPr>
        <w:pStyle w:val="Nagwek1"/>
      </w:pPr>
      <w:r>
        <w:t>Zadanie 2</w:t>
      </w:r>
    </w:p>
    <w:p w14:paraId="579B8AD6" w14:textId="77777777" w:rsidR="00CF61F3" w:rsidRPr="00CF61F3" w:rsidRDefault="00CF61F3" w:rsidP="00CF61F3"/>
    <w:p w14:paraId="2DC1E668" w14:textId="77777777" w:rsidR="005138FA" w:rsidRDefault="005138FA" w:rsidP="005138FA"/>
    <w:p w14:paraId="41B4E71A" w14:textId="47E2DC38" w:rsidR="00AE4361" w:rsidRPr="00CF61F3" w:rsidRDefault="004B04B6" w:rsidP="005138FA">
      <m:oMathPara>
        <m:oMath>
          <m:r>
            <w:rPr>
              <w:rFonts w:ascii="Cambria Math" w:hAnsi="Cambria Math"/>
            </w:rPr>
            <m:t>F(s)=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+ 4*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+ 6*s + 5</m:t>
                  </m:r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 + 8</m:t>
                  </m:r>
                </m:e>
              </m:d>
              <m:r>
                <w:rPr>
                  <w:rFonts w:ascii="Cambria Math" w:hAnsi="Cambria Math"/>
                </w:rPr>
                <m:t>*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+ 8*s + 3</m:t>
                  </m:r>
                </m:e>
              </m:d>
              <m:r>
                <w:rPr>
                  <w:rFonts w:ascii="Cambria Math" w:hAnsi="Cambria Math"/>
                </w:rPr>
                <m:t>*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+ 5*s + 7</m:t>
                  </m:r>
                </m:e>
              </m:d>
            </m:den>
          </m:f>
        </m:oMath>
      </m:oMathPara>
    </w:p>
    <w:p w14:paraId="637D02A0" w14:textId="77777777" w:rsidR="00CF61F3" w:rsidRPr="009553B1" w:rsidRDefault="00CF61F3" w:rsidP="005138FA"/>
    <w:p w14:paraId="6438F315" w14:textId="77777777" w:rsidR="009553B1" w:rsidRPr="004B04B6" w:rsidRDefault="009553B1" w:rsidP="005138FA"/>
    <w:p w14:paraId="6DBDA909" w14:textId="6FDB7007" w:rsidR="009553B1" w:rsidRDefault="009553B1" w:rsidP="009553B1">
      <w:r w:rsidRPr="002B17D1">
        <w:t xml:space="preserve">Aby obliczyć </w:t>
      </w:r>
      <w:r>
        <w:t xml:space="preserve">odwrotną </w:t>
      </w:r>
      <w:r w:rsidRPr="002B17D1">
        <w:t xml:space="preserve">transformatę </w:t>
      </w:r>
      <w:proofErr w:type="spellStart"/>
      <w:r w:rsidRPr="002B17D1">
        <w:t>Laplaca</w:t>
      </w:r>
      <w:proofErr w:type="spellEnd"/>
      <w:r w:rsidRPr="002B17D1">
        <w:t xml:space="preserve">  </w:t>
      </w:r>
      <w:r>
        <w:t xml:space="preserve">powyższej funkcji w </w:t>
      </w:r>
      <w:proofErr w:type="spellStart"/>
      <w:r>
        <w:t>MatLab</w:t>
      </w:r>
      <w:proofErr w:type="spellEnd"/>
      <w:r>
        <w:t xml:space="preserve"> na początku ją definiujemy</w:t>
      </w:r>
      <w:r w:rsidR="00847BF5">
        <w:t>:</w:t>
      </w:r>
    </w:p>
    <w:p w14:paraId="6A48DA3B" w14:textId="77777777" w:rsidR="00177DD7" w:rsidRDefault="00177DD7" w:rsidP="009553B1"/>
    <w:p w14:paraId="200ABBDA" w14:textId="6B75967D" w:rsidR="009553B1" w:rsidRDefault="009553B1" w:rsidP="009553B1">
      <w:pPr>
        <w:rPr>
          <w:noProof/>
        </w:rPr>
      </w:pPr>
      <w:r w:rsidRPr="00D83E2D">
        <w:rPr>
          <w:noProof/>
        </w:rPr>
        <w:t xml:space="preserve"> </w:t>
      </w:r>
      <w:r w:rsidR="00847BF5" w:rsidRPr="00847BF5">
        <w:rPr>
          <w:noProof/>
        </w:rPr>
        <w:drawing>
          <wp:inline distT="0" distB="0" distL="0" distR="0" wp14:anchorId="191B2A41" wp14:editId="4230C85E">
            <wp:extent cx="4839375" cy="657317"/>
            <wp:effectExtent l="0" t="0" r="0" b="9525"/>
            <wp:docPr id="1155397166" name="Obraz 1" descr="Obraz zawierający tekst, Czcionka, zrzut ekranu, typograf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397166" name="Obraz 1" descr="Obraz zawierający tekst, Czcionka, zrzut ekranu, typografia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55E27" w14:textId="77777777" w:rsidR="009553B1" w:rsidRDefault="009553B1" w:rsidP="009553B1">
      <w:pPr>
        <w:rPr>
          <w:noProof/>
        </w:rPr>
      </w:pPr>
    </w:p>
    <w:p w14:paraId="5289F4B4" w14:textId="2DFDDB2D" w:rsidR="009553B1" w:rsidRDefault="009553B1" w:rsidP="009553B1">
      <w:pPr>
        <w:rPr>
          <w:noProof/>
        </w:rPr>
      </w:pPr>
      <w:r>
        <w:rPr>
          <w:noProof/>
        </w:rPr>
        <w:t xml:space="preserve">Następnie wykonujemy transformatę za pomocą funkcji </w:t>
      </w:r>
      <w:r w:rsidR="004C19F5">
        <w:rPr>
          <w:noProof/>
        </w:rPr>
        <w:t>i</w:t>
      </w:r>
      <w:r>
        <w:rPr>
          <w:noProof/>
        </w:rPr>
        <w:t>laplace() wykorzystują wcześniej zdefiniowaną funcję i zmienne symboliczne</w:t>
      </w:r>
    </w:p>
    <w:p w14:paraId="117D84DF" w14:textId="77777777" w:rsidR="009553B1" w:rsidRDefault="009553B1" w:rsidP="009553B1">
      <w:pPr>
        <w:rPr>
          <w:noProof/>
        </w:rPr>
      </w:pPr>
    </w:p>
    <w:p w14:paraId="175F0C92" w14:textId="7966CAA8" w:rsidR="009553B1" w:rsidRDefault="004C19F5" w:rsidP="009553B1">
      <w:r w:rsidRPr="004C19F5">
        <w:rPr>
          <w:noProof/>
        </w:rPr>
        <w:drawing>
          <wp:inline distT="0" distB="0" distL="0" distR="0" wp14:anchorId="777986D7" wp14:editId="0C36D108">
            <wp:extent cx="1476581" cy="304843"/>
            <wp:effectExtent l="0" t="0" r="0" b="0"/>
            <wp:docPr id="5690837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0837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76581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2014D" w14:textId="77777777" w:rsidR="009553B1" w:rsidRDefault="009553B1" w:rsidP="009553B1"/>
    <w:p w14:paraId="14A8ACA9" w14:textId="43E7E373" w:rsidR="009553B1" w:rsidRDefault="009553B1" w:rsidP="009553B1">
      <w:r>
        <w:t>Na końcu wyniki upraszczamy funkcj</w:t>
      </w:r>
      <w:r w:rsidR="004C19F5">
        <w:t>ą</w:t>
      </w:r>
      <w:r>
        <w:t xml:space="preserve"> </w:t>
      </w:r>
      <w:proofErr w:type="spellStart"/>
      <w:r>
        <w:t>simplify</w:t>
      </w:r>
      <w:proofErr w:type="spellEnd"/>
      <w:r>
        <w:t>() dzięki czemu otrzymamy ostateczne wyniki:</w:t>
      </w:r>
    </w:p>
    <w:p w14:paraId="7C3383E6" w14:textId="24135747" w:rsidR="004B04B6" w:rsidRDefault="004B04B6" w:rsidP="004B04B6">
      <w:pPr>
        <w:jc w:val="center"/>
      </w:pPr>
    </w:p>
    <w:p w14:paraId="103D8DC4" w14:textId="4EDF29F2" w:rsidR="001C1C23" w:rsidRDefault="00491D52" w:rsidP="001C1C23">
      <w:pPr>
        <w:widowControl/>
        <w:autoSpaceDE/>
        <w:autoSpaceDN/>
        <w:spacing w:line="257" w:lineRule="atLeast"/>
        <w:rPr>
          <w:rFonts w:ascii="Consolas" w:eastAsia="Times New Roman" w:hAnsi="Consolas" w:cs="Times New Roman"/>
          <w:color w:val="212121"/>
          <w:lang w:eastAsia="pl-PL"/>
        </w:rPr>
      </w:pPr>
      <m:oMath>
        <m:f>
          <m:fPr>
            <m:ctrlPr>
              <w:rPr>
                <w:rFonts w:ascii="Cambria Math" w:eastAsia="Times New Roman" w:hAnsi="Cambria Math" w:cs="Times New Roman"/>
                <w:i/>
                <w:color w:val="212121"/>
                <w:lang w:val="en-US" w:eastAsia="pl-PL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212121"/>
                <w:lang w:eastAsia="pl-PL"/>
              </w:rPr>
              <m:t>1367*</m:t>
            </m:r>
            <m:func>
              <m:funcPr>
                <m:ctrlPr>
                  <w:rPr>
                    <w:rFonts w:ascii="Cambria Math" w:eastAsia="Times New Roman" w:hAnsi="Cambria Math" w:cs="Times New Roman"/>
                    <w:color w:val="212121"/>
                    <w:lang w:val="en-US" w:eastAsia="pl-PL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212121"/>
                    <w:lang w:eastAsia="pl-PL"/>
                  </w:rPr>
                  <m:t>exp</m:t>
                </m:r>
                <m:ctrlPr>
                  <w:rPr>
                    <w:rFonts w:ascii="Cambria Math" w:eastAsia="Times New Roman" w:hAnsi="Cambria Math" w:cs="Times New Roman"/>
                    <w:i/>
                    <w:color w:val="212121"/>
                    <w:lang w:val="en-US" w:eastAsia="pl-PL"/>
                  </w:rPr>
                </m:ctrlPr>
              </m:fName>
              <m:e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color w:val="212121"/>
                        <w:lang w:val="en-US" w:eastAsia="pl-PL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color w:val="212121"/>
                        <w:lang w:eastAsia="pl-PL"/>
                      </w:rPr>
                      <m:t>-4*</m:t>
                    </m:r>
                    <m:r>
                      <w:rPr>
                        <w:rFonts w:ascii="Cambria Math" w:eastAsia="Times New Roman" w:hAnsi="Cambria Math" w:cs="Times New Roman"/>
                        <w:color w:val="212121"/>
                        <w:lang w:val="en-US" w:eastAsia="pl-PL"/>
                      </w:rPr>
                      <m:t>t</m:t>
                    </m:r>
                  </m:e>
                </m:d>
              </m:e>
            </m:func>
            <m:r>
              <w:rPr>
                <w:rFonts w:ascii="Cambria Math" w:eastAsia="Times New Roman" w:hAnsi="Cambria Math" w:cs="Times New Roman"/>
                <w:color w:val="212121"/>
                <w:lang w:eastAsia="pl-PL"/>
              </w:rPr>
              <m:t>*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212121"/>
                    <w:lang w:val="en-US" w:eastAsia="pl-PL"/>
                  </w:rPr>
                </m:ctrlPr>
              </m:dPr>
              <m:e>
                <m:func>
                  <m:funcPr>
                    <m:ctrlPr>
                      <w:rPr>
                        <w:rFonts w:ascii="Cambria Math" w:eastAsia="Times New Roman" w:hAnsi="Cambria Math" w:cs="Times New Roman"/>
                        <w:color w:val="212121"/>
                        <w:lang w:val="en-US" w:eastAsia="pl-PL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color w:val="212121"/>
                        <w:lang w:eastAsia="pl-PL"/>
                      </w:rPr>
                      <m:t>cosh</m:t>
                    </m:r>
                    <m:ctrlPr>
                      <w:rPr>
                        <w:rFonts w:ascii="Cambria Math" w:eastAsia="Times New Roman" w:hAnsi="Cambria Math" w:cs="Times New Roman"/>
                        <w:i/>
                        <w:color w:val="212121"/>
                        <w:lang w:val="en-US" w:eastAsia="pl-PL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212121"/>
                            <w:lang w:val="en-US" w:eastAsia="pl-PL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color w:val="212121"/>
                                <w:lang w:val="en-US" w:eastAsia="pl-PL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color w:val="212121"/>
                                <w:lang w:eastAsia="pl-PL"/>
                              </w:rPr>
                              <m:t>13</m:t>
                            </m:r>
                          </m:e>
                          <m:sup>
                            <m:f>
                              <m:f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  <w:color w:val="212121"/>
                                    <w:lang w:val="en-US" w:eastAsia="pl-PL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="Times New Roman" w:hAnsi="Cambria Math" w:cs="Times New Roman"/>
                                    <w:color w:val="212121"/>
                                    <w:lang w:eastAsia="pl-PL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="Times New Roman" w:hAnsi="Cambria Math" w:cs="Times New Roman"/>
                                    <w:color w:val="212121"/>
                                    <w:lang w:eastAsia="pl-PL"/>
                                  </w:rPr>
                                  <m:t>2</m:t>
                                </m:r>
                              </m:den>
                            </m:f>
                          </m:sup>
                        </m:sSup>
                        <m:r>
                          <w:rPr>
                            <w:rFonts w:ascii="Cambria Math" w:eastAsia="Times New Roman" w:hAnsi="Cambria Math" w:cs="Times New Roman"/>
                            <w:color w:val="212121"/>
                            <w:lang w:eastAsia="pl-PL"/>
                          </w:rPr>
                          <m:t>*</m:t>
                        </m:r>
                        <m:r>
                          <w:rPr>
                            <w:rFonts w:ascii="Cambria Math" w:eastAsia="Times New Roman" w:hAnsi="Cambria Math" w:cs="Times New Roman"/>
                            <w:color w:val="212121"/>
                            <w:lang w:val="en-US" w:eastAsia="pl-PL"/>
                          </w:rPr>
                          <m:t>t</m:t>
                        </m:r>
                      </m:e>
                    </m:d>
                  </m:e>
                </m:func>
                <m:r>
                  <w:rPr>
                    <w:rFonts w:ascii="Cambria Math" w:eastAsia="Times New Roman" w:hAnsi="Cambria Math" w:cs="Times New Roman"/>
                    <w:color w:val="212121"/>
                    <w:lang w:eastAsia="pl-PL"/>
                  </w:rPr>
                  <m:t>-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212121"/>
                        <w:lang w:val="en-US" w:eastAsia="pl-PL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212121"/>
                        <w:lang w:eastAsia="pl-PL"/>
                      </w:rPr>
                      <m:t>4895*</m:t>
                    </m:r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212121"/>
                            <w:lang w:val="en-US" w:eastAsia="pl-PL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color w:val="212121"/>
                            <w:lang w:eastAsia="pl-PL"/>
                          </w:rPr>
                          <m:t>13</m:t>
                        </m:r>
                      </m:e>
                      <m:sup>
                        <m:f>
                          <m:f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color w:val="212121"/>
                                <w:lang w:val="en-US" w:eastAsia="pl-PL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Times New Roman" w:hAnsi="Cambria Math" w:cs="Times New Roman"/>
                                <w:color w:val="212121"/>
                                <w:lang w:eastAsia="pl-PL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="Times New Roman" w:hAnsi="Cambria Math" w:cs="Times New Roman"/>
                                <w:color w:val="212121"/>
                                <w:lang w:eastAsia="pl-PL"/>
                              </w:rPr>
                              <m:t>2</m:t>
                            </m:r>
                          </m:den>
                        </m:f>
                      </m:sup>
                    </m:sSup>
                    <m:r>
                      <w:rPr>
                        <w:rFonts w:ascii="Cambria Math" w:eastAsia="Times New Roman" w:hAnsi="Cambria Math" w:cs="Times New Roman"/>
                        <w:color w:val="212121"/>
                        <w:lang w:eastAsia="pl-PL"/>
                      </w:rPr>
                      <m:t>*</m:t>
                    </m:r>
                    <m:func>
                      <m:funcPr>
                        <m:ctrlPr>
                          <w:rPr>
                            <w:rFonts w:ascii="Cambria Math" w:eastAsia="Times New Roman" w:hAnsi="Cambria Math" w:cs="Times New Roman"/>
                            <w:color w:val="212121"/>
                            <w:lang w:val="en-US" w:eastAsia="pl-PL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color w:val="212121"/>
                            <w:lang w:eastAsia="pl-PL"/>
                          </w:rPr>
                          <m:t>sinh</m:t>
                        </m: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212121"/>
                            <w:lang w:val="en-US" w:eastAsia="pl-PL"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color w:val="212121"/>
                                <w:lang w:val="en-US" w:eastAsia="pl-PL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  <w:color w:val="212121"/>
                                    <w:lang w:val="en-US" w:eastAsia="pl-PL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color w:val="212121"/>
                                    <w:lang w:eastAsia="pl-PL"/>
                                  </w:rPr>
                                  <m:t>13</m:t>
                                </m:r>
                              </m:e>
                              <m:sup>
                                <m:f>
                                  <m:fPr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color w:val="212121"/>
                                        <w:lang w:val="en-US" w:eastAsia="pl-PL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color w:val="212121"/>
                                        <w:lang w:eastAsia="pl-PL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color w:val="212121"/>
                                        <w:lang w:eastAsia="pl-PL"/>
                                      </w:rPr>
                                      <m:t>2</m:t>
                                    </m:r>
                                  </m:den>
                                </m:f>
                              </m:sup>
                            </m:sSup>
                            <m:r>
                              <w:rPr>
                                <w:rFonts w:ascii="Cambria Math" w:eastAsia="Times New Roman" w:hAnsi="Cambria Math" w:cs="Times New Roman"/>
                                <w:color w:val="212121"/>
                                <w:lang w:eastAsia="pl-PL"/>
                              </w:rPr>
                              <m:t>*</m:t>
                            </m:r>
                            <m:r>
                              <w:rPr>
                                <w:rFonts w:ascii="Cambria Math" w:eastAsia="Times New Roman" w:hAnsi="Cambria Math" w:cs="Times New Roman"/>
                                <w:color w:val="212121"/>
                                <w:lang w:val="en-US" w:eastAsia="pl-PL"/>
                              </w:rPr>
                              <m:t>t</m:t>
                            </m:r>
                          </m:e>
                        </m:d>
                      </m:e>
                    </m:func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212121"/>
                        <w:lang w:eastAsia="pl-PL"/>
                      </w:rPr>
                      <m:t>17771</m:t>
                    </m:r>
                  </m:den>
                </m:f>
              </m:e>
            </m:d>
          </m:num>
          <m:den>
            <m:r>
              <w:rPr>
                <w:rFonts w:ascii="Cambria Math" w:eastAsia="Times New Roman" w:hAnsi="Cambria Math" w:cs="Times New Roman"/>
                <w:color w:val="212121"/>
                <w:lang w:eastAsia="pl-PL"/>
              </w:rPr>
              <m:t>417</m:t>
            </m:r>
          </m:den>
        </m:f>
        <m:r>
          <w:rPr>
            <w:rFonts w:ascii="Cambria Math" w:eastAsia="Times New Roman" w:hAnsi="Cambria Math" w:cs="Times New Roman"/>
            <w:color w:val="212121"/>
            <w:lang w:eastAsia="pl-PL"/>
          </w:rPr>
          <m:t>-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212121"/>
                <w:lang w:val="en-US" w:eastAsia="pl-PL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212121"/>
                <w:lang w:eastAsia="pl-PL"/>
              </w:rPr>
              <m:t>272*</m:t>
            </m:r>
            <m:func>
              <m:funcPr>
                <m:ctrlPr>
                  <w:rPr>
                    <w:rFonts w:ascii="Cambria Math" w:eastAsia="Times New Roman" w:hAnsi="Cambria Math" w:cs="Times New Roman"/>
                    <w:color w:val="212121"/>
                    <w:lang w:val="en-US" w:eastAsia="pl-PL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212121"/>
                    <w:lang w:eastAsia="pl-PL"/>
                  </w:rPr>
                  <m:t>exp</m:t>
                </m:r>
                <m:ctrlPr>
                  <w:rPr>
                    <w:rFonts w:ascii="Cambria Math" w:eastAsia="Times New Roman" w:hAnsi="Cambria Math" w:cs="Times New Roman"/>
                    <w:i/>
                    <w:color w:val="212121"/>
                    <w:lang w:val="en-US" w:eastAsia="pl-PL"/>
                  </w:rPr>
                </m:ctrlPr>
              </m:fName>
              <m:e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color w:val="212121"/>
                        <w:lang w:val="en-US" w:eastAsia="pl-PL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color w:val="212121"/>
                        <w:lang w:eastAsia="pl-PL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212121"/>
                            <w:lang w:val="en-US" w:eastAsia="pl-PL"/>
                          </w:rPr>
                        </m:ctrlPr>
                      </m:fPr>
                      <m:num>
                        <m:r>
                          <w:rPr>
                            <w:rFonts w:ascii="Cambria Math" w:eastAsia="Times New Roman" w:hAnsi="Cambria Math" w:cs="Times New Roman"/>
                            <w:color w:val="212121"/>
                            <w:lang w:eastAsia="pl-PL"/>
                          </w:rPr>
                          <m:t>5*</m:t>
                        </m:r>
                        <m:r>
                          <w:rPr>
                            <w:rFonts w:ascii="Cambria Math" w:eastAsia="Times New Roman" w:hAnsi="Cambria Math" w:cs="Times New Roman"/>
                            <w:color w:val="212121"/>
                            <w:lang w:val="en-US" w:eastAsia="pl-PL"/>
                          </w:rPr>
                          <m:t>t</m:t>
                        </m:r>
                      </m:num>
                      <m:den>
                        <m:r>
                          <w:rPr>
                            <w:rFonts w:ascii="Cambria Math" w:eastAsia="Times New Roman" w:hAnsi="Cambria Math" w:cs="Times New Roman"/>
                            <w:color w:val="212121"/>
                            <w:lang w:eastAsia="pl-PL"/>
                          </w:rPr>
                          <m:t>2</m:t>
                        </m:r>
                      </m:den>
                    </m:f>
                  </m:e>
                </m:d>
              </m:e>
            </m:func>
            <m:r>
              <w:rPr>
                <w:rFonts w:ascii="Cambria Math" w:eastAsia="Times New Roman" w:hAnsi="Cambria Math" w:cs="Times New Roman"/>
                <w:color w:val="212121"/>
                <w:lang w:eastAsia="pl-PL"/>
              </w:rPr>
              <m:t>*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212121"/>
                    <w:lang w:val="en-US" w:eastAsia="pl-PL"/>
                  </w:rPr>
                </m:ctrlPr>
              </m:dPr>
              <m:e>
                <m:func>
                  <m:funcPr>
                    <m:ctrlPr>
                      <w:rPr>
                        <w:rFonts w:ascii="Cambria Math" w:eastAsia="Times New Roman" w:hAnsi="Cambria Math" w:cs="Times New Roman"/>
                        <w:color w:val="212121"/>
                        <w:lang w:val="en-US" w:eastAsia="pl-PL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color w:val="212121"/>
                        <w:lang w:eastAsia="pl-PL"/>
                      </w:rPr>
                      <m:t>cos</m:t>
                    </m:r>
                    <m:ctrlPr>
                      <w:rPr>
                        <w:rFonts w:ascii="Cambria Math" w:eastAsia="Times New Roman" w:hAnsi="Cambria Math" w:cs="Times New Roman"/>
                        <w:i/>
                        <w:color w:val="212121"/>
                        <w:lang w:val="en-US" w:eastAsia="pl-PL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212121"/>
                            <w:lang w:val="en-US" w:eastAsia="pl-PL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color w:val="212121"/>
                                <w:lang w:val="en-US" w:eastAsia="pl-PL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  <w:color w:val="212121"/>
                                    <w:lang w:val="en-US" w:eastAsia="pl-PL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color w:val="212121"/>
                                    <w:lang w:eastAsia="pl-PL"/>
                                  </w:rPr>
                                  <m:t>3</m:t>
                                </m:r>
                              </m:e>
                              <m:sup>
                                <m:f>
                                  <m:fPr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color w:val="212121"/>
                                        <w:lang w:val="en-US" w:eastAsia="pl-PL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color w:val="212121"/>
                                        <w:lang w:eastAsia="pl-PL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color w:val="212121"/>
                                        <w:lang w:eastAsia="pl-PL"/>
                                      </w:rPr>
                                      <m:t>2</m:t>
                                    </m:r>
                                  </m:den>
                                </m:f>
                              </m:sup>
                            </m:sSup>
                            <m:r>
                              <w:rPr>
                                <w:rFonts w:ascii="Cambria Math" w:eastAsia="Times New Roman" w:hAnsi="Cambria Math" w:cs="Times New Roman"/>
                                <w:color w:val="212121"/>
                                <w:lang w:eastAsia="pl-PL"/>
                              </w:rPr>
                              <m:t>*</m:t>
                            </m:r>
                            <m:r>
                              <w:rPr>
                                <w:rFonts w:ascii="Cambria Math" w:eastAsia="Times New Roman" w:hAnsi="Cambria Math" w:cs="Times New Roman"/>
                                <w:color w:val="212121"/>
                                <w:lang w:val="en-US" w:eastAsia="pl-PL"/>
                              </w:rPr>
                              <m:t>t</m:t>
                            </m:r>
                          </m:num>
                          <m:den>
                            <m:r>
                              <w:rPr>
                                <w:rFonts w:ascii="Cambria Math" w:eastAsia="Times New Roman" w:hAnsi="Cambria Math" w:cs="Times New Roman"/>
                                <w:color w:val="212121"/>
                                <w:lang w:eastAsia="pl-PL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</m:func>
                <m:r>
                  <w:rPr>
                    <w:rFonts w:ascii="Cambria Math" w:eastAsia="Times New Roman" w:hAnsi="Cambria Math" w:cs="Times New Roman"/>
                    <w:color w:val="212121"/>
                    <w:lang w:eastAsia="pl-PL"/>
                  </w:rPr>
                  <m:t>+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212121"/>
                        <w:lang w:val="en-US" w:eastAsia="pl-PL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212121"/>
                        <w:lang w:eastAsia="pl-PL"/>
                      </w:rPr>
                      <m:t>29*</m:t>
                    </m:r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212121"/>
                            <w:lang w:val="en-US" w:eastAsia="pl-PL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color w:val="212121"/>
                            <w:lang w:eastAsia="pl-PL"/>
                          </w:rPr>
                          <m:t>3</m:t>
                        </m:r>
                      </m:e>
                      <m:sup>
                        <m:f>
                          <m:f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color w:val="212121"/>
                                <w:lang w:val="en-US" w:eastAsia="pl-PL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Times New Roman" w:hAnsi="Cambria Math" w:cs="Times New Roman"/>
                                <w:color w:val="212121"/>
                                <w:lang w:eastAsia="pl-PL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="Times New Roman" w:hAnsi="Cambria Math" w:cs="Times New Roman"/>
                                <w:color w:val="212121"/>
                                <w:lang w:eastAsia="pl-PL"/>
                              </w:rPr>
                              <m:t>2</m:t>
                            </m:r>
                          </m:den>
                        </m:f>
                      </m:sup>
                    </m:sSup>
                    <m:r>
                      <w:rPr>
                        <w:rFonts w:ascii="Cambria Math" w:eastAsia="Times New Roman" w:hAnsi="Cambria Math" w:cs="Times New Roman"/>
                        <w:color w:val="212121"/>
                        <w:lang w:eastAsia="pl-PL"/>
                      </w:rPr>
                      <m:t>*</m:t>
                    </m:r>
                    <m:func>
                      <m:funcPr>
                        <m:ctrlPr>
                          <w:rPr>
                            <w:rFonts w:ascii="Cambria Math" w:eastAsia="Times New Roman" w:hAnsi="Cambria Math" w:cs="Times New Roman"/>
                            <w:color w:val="212121"/>
                            <w:lang w:val="en-US" w:eastAsia="pl-PL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color w:val="212121"/>
                            <w:lang w:eastAsia="pl-PL"/>
                          </w:rPr>
                          <m:t>sin</m:t>
                        </m: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212121"/>
                            <w:lang w:val="en-US" w:eastAsia="pl-PL"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color w:val="212121"/>
                                <w:lang w:val="en-US" w:eastAsia="pl-PL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  <w:color w:val="212121"/>
                                    <w:lang w:val="en-US" w:eastAsia="pl-PL"/>
                                  </w:rPr>
                                </m:ctrlPr>
                              </m:fPr>
                              <m:num>
                                <m:sSup>
                                  <m:sSupPr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color w:val="212121"/>
                                        <w:lang w:val="en-US" w:eastAsia="pl-PL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color w:val="212121"/>
                                        <w:lang w:eastAsia="pl-PL"/>
                                      </w:rPr>
                                      <m:t>3</m:t>
                                    </m:r>
                                  </m:e>
                                  <m:sup>
                                    <m:f>
                                      <m:f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color w:val="212121"/>
                                            <w:lang w:val="en-US" w:eastAsia="pl-PL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color w:val="212121"/>
                                            <w:lang w:eastAsia="pl-PL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color w:val="212121"/>
                                            <w:lang w:eastAsia="pl-PL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</m:sup>
                                </m:sSup>
                                <m:r>
                                  <w:rPr>
                                    <w:rFonts w:ascii="Cambria Math" w:eastAsia="Times New Roman" w:hAnsi="Cambria Math" w:cs="Times New Roman"/>
                                    <w:color w:val="212121"/>
                                    <w:lang w:eastAsia="pl-PL"/>
                                  </w:rPr>
                                  <m:t>*</m:t>
                                </m:r>
                                <m:r>
                                  <w:rPr>
                                    <w:rFonts w:ascii="Cambria Math" w:eastAsia="Times New Roman" w:hAnsi="Cambria Math" w:cs="Times New Roman"/>
                                    <w:color w:val="212121"/>
                                    <w:lang w:val="en-US" w:eastAsia="pl-PL"/>
                                  </w:rPr>
                                  <m:t>t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="Times New Roman" w:hAnsi="Cambria Math" w:cs="Times New Roman"/>
                                    <w:color w:val="212121"/>
                                    <w:lang w:eastAsia="pl-PL"/>
                                  </w:rPr>
                                  <m:t>2</m:t>
                                </m:r>
                              </m:den>
                            </m:f>
                          </m:e>
                        </m:d>
                      </m:e>
                    </m:func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212121"/>
                        <w:lang w:eastAsia="pl-PL"/>
                      </w:rPr>
                      <m:t>102</m:t>
                    </m:r>
                  </m:den>
                </m:f>
              </m:e>
            </m:d>
          </m:num>
          <m:den>
            <m:r>
              <w:rPr>
                <w:rFonts w:ascii="Cambria Math" w:eastAsia="Times New Roman" w:hAnsi="Cambria Math" w:cs="Times New Roman"/>
                <w:color w:val="212121"/>
                <w:lang w:eastAsia="pl-PL"/>
              </w:rPr>
              <m:t>4309</m:t>
            </m:r>
          </m:den>
        </m:f>
        <m:r>
          <w:rPr>
            <w:rFonts w:ascii="Cambria Math" w:eastAsia="Times New Roman" w:hAnsi="Cambria Math" w:cs="Times New Roman"/>
            <w:color w:val="212121"/>
            <w:lang w:eastAsia="pl-PL"/>
          </w:rPr>
          <m:t>-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212121"/>
                <w:lang w:val="en-US" w:eastAsia="pl-PL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212121"/>
                <w:lang w:eastAsia="pl-PL"/>
              </w:rPr>
              <m:t>299*</m:t>
            </m:r>
            <m:func>
              <m:funcPr>
                <m:ctrlPr>
                  <w:rPr>
                    <w:rFonts w:ascii="Cambria Math" w:eastAsia="Times New Roman" w:hAnsi="Cambria Math" w:cs="Times New Roman"/>
                    <w:color w:val="212121"/>
                    <w:lang w:val="en-US" w:eastAsia="pl-PL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212121"/>
                    <w:lang w:eastAsia="pl-PL"/>
                  </w:rPr>
                  <m:t>exp</m:t>
                </m:r>
                <m:ctrlPr>
                  <w:rPr>
                    <w:rFonts w:ascii="Cambria Math" w:eastAsia="Times New Roman" w:hAnsi="Cambria Math" w:cs="Times New Roman"/>
                    <w:i/>
                    <w:color w:val="212121"/>
                    <w:lang w:val="en-US" w:eastAsia="pl-PL"/>
                  </w:rPr>
                </m:ctrlPr>
              </m:fName>
              <m:e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color w:val="212121"/>
                        <w:lang w:val="en-US" w:eastAsia="pl-PL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color w:val="212121"/>
                        <w:lang w:eastAsia="pl-PL"/>
                      </w:rPr>
                      <m:t>-8*</m:t>
                    </m:r>
                    <m:r>
                      <w:rPr>
                        <w:rFonts w:ascii="Cambria Math" w:eastAsia="Times New Roman" w:hAnsi="Cambria Math" w:cs="Times New Roman"/>
                        <w:color w:val="212121"/>
                        <w:lang w:val="en-US" w:eastAsia="pl-PL"/>
                      </w:rPr>
                      <m:t>t</m:t>
                    </m:r>
                  </m:e>
                </m:d>
              </m:e>
            </m:func>
          </m:num>
          <m:den>
            <m:r>
              <w:rPr>
                <w:rFonts w:ascii="Cambria Math" w:eastAsia="Times New Roman" w:hAnsi="Cambria Math" w:cs="Times New Roman"/>
                <w:color w:val="212121"/>
                <w:lang w:eastAsia="pl-PL"/>
              </w:rPr>
              <m:t>93</m:t>
            </m:r>
          </m:den>
        </m:f>
      </m:oMath>
      <w:r w:rsidR="004B04B6" w:rsidRPr="004B04B6">
        <w:rPr>
          <w:rFonts w:ascii="Consolas" w:eastAsia="Times New Roman" w:hAnsi="Consolas" w:cs="Times New Roman"/>
          <w:color w:val="212121"/>
          <w:lang w:eastAsia="pl-PL"/>
        </w:rPr>
        <w:t xml:space="preserve"> </w:t>
      </w:r>
    </w:p>
    <w:p w14:paraId="079A2F0B" w14:textId="77777777" w:rsidR="00CF61F3" w:rsidRDefault="00CF61F3" w:rsidP="001C1C23">
      <w:pPr>
        <w:widowControl/>
        <w:autoSpaceDE/>
        <w:autoSpaceDN/>
        <w:spacing w:line="257" w:lineRule="atLeast"/>
        <w:rPr>
          <w:rFonts w:ascii="Consolas" w:eastAsia="Times New Roman" w:hAnsi="Consolas" w:cs="Times New Roman"/>
          <w:color w:val="212121"/>
          <w:lang w:eastAsia="pl-PL"/>
        </w:rPr>
      </w:pPr>
    </w:p>
    <w:p w14:paraId="6DE44459" w14:textId="77777777" w:rsidR="00CF61F3" w:rsidRPr="001C1C23" w:rsidRDefault="00CF61F3" w:rsidP="001C1C23">
      <w:pPr>
        <w:widowControl/>
        <w:autoSpaceDE/>
        <w:autoSpaceDN/>
        <w:spacing w:line="257" w:lineRule="atLeast"/>
        <w:rPr>
          <w:rFonts w:ascii="Consolas" w:eastAsia="Times New Roman" w:hAnsi="Consolas" w:cs="Times New Roman"/>
          <w:color w:val="212121"/>
          <w:lang w:eastAsia="pl-PL"/>
        </w:rPr>
      </w:pPr>
    </w:p>
    <w:p w14:paraId="6DB874C3" w14:textId="77777777" w:rsidR="001C1C23" w:rsidRDefault="001C1C23" w:rsidP="005138FA"/>
    <w:p w14:paraId="01440C38" w14:textId="77A9BDDA" w:rsidR="00B720CF" w:rsidRDefault="000D30D3" w:rsidP="005138FA">
      <w:r>
        <w:t xml:space="preserve">Teraz jak już posiadamy </w:t>
      </w:r>
      <w:r w:rsidR="002526D7">
        <w:t>wynik odwrotnej transformaty możemy wykonać wykres czasu dla wektora t[0,50]</w:t>
      </w:r>
      <w:r w:rsidR="00A77809">
        <w:t>.</w:t>
      </w:r>
    </w:p>
    <w:p w14:paraId="2F5A6CDE" w14:textId="77777777" w:rsidR="00CF61F3" w:rsidRDefault="00CF61F3" w:rsidP="005138FA"/>
    <w:p w14:paraId="0A92F6D7" w14:textId="50974E91" w:rsidR="00A77809" w:rsidRDefault="00A77809" w:rsidP="005138FA">
      <w:r>
        <w:t>Aby dokonać tego najpierw definiujemy wektor:</w:t>
      </w:r>
    </w:p>
    <w:p w14:paraId="11742BC7" w14:textId="77777777" w:rsidR="00177DD7" w:rsidRDefault="00177DD7" w:rsidP="005138FA"/>
    <w:p w14:paraId="48777FB1" w14:textId="0892109C" w:rsidR="00A77809" w:rsidRDefault="006343A3" w:rsidP="005138FA">
      <w:r w:rsidRPr="006343A3">
        <w:rPr>
          <w:noProof/>
        </w:rPr>
        <w:drawing>
          <wp:inline distT="0" distB="0" distL="0" distR="0" wp14:anchorId="6693F395" wp14:editId="54F47CD6">
            <wp:extent cx="1228896" cy="247685"/>
            <wp:effectExtent l="0" t="0" r="0" b="0"/>
            <wp:docPr id="19635424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5424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28896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DB964" w14:textId="77777777" w:rsidR="00CF61F3" w:rsidRDefault="00CF61F3" w:rsidP="005138FA"/>
    <w:p w14:paraId="5C08EA1C" w14:textId="278591D0" w:rsidR="006343A3" w:rsidRDefault="006343A3" w:rsidP="005138FA">
      <w:r>
        <w:t xml:space="preserve">Następnie wykonujemy </w:t>
      </w:r>
      <w:r w:rsidRPr="006343A3">
        <w:t>Oce</w:t>
      </w:r>
      <w:r>
        <w:t>nę</w:t>
      </w:r>
      <w:r w:rsidRPr="006343A3">
        <w:t xml:space="preserve"> odwrotn</w:t>
      </w:r>
      <w:r>
        <w:t xml:space="preserve">ej </w:t>
      </w:r>
      <w:r w:rsidRPr="006343A3">
        <w:t>transformat</w:t>
      </w:r>
      <w:r>
        <w:t>y</w:t>
      </w:r>
      <w:r w:rsidRPr="006343A3">
        <w:t xml:space="preserve"> Laplace'a względem wektora</w:t>
      </w:r>
      <w:r>
        <w:t>:</w:t>
      </w:r>
    </w:p>
    <w:p w14:paraId="7E5070F6" w14:textId="77777777" w:rsidR="00CF61F3" w:rsidRDefault="00CF61F3" w:rsidP="005138FA"/>
    <w:p w14:paraId="6098C9A7" w14:textId="38B4A18B" w:rsidR="009F29D1" w:rsidRDefault="009F29D1" w:rsidP="005138FA">
      <w:r w:rsidRPr="009F29D1">
        <w:rPr>
          <w:noProof/>
        </w:rPr>
        <w:drawing>
          <wp:inline distT="0" distB="0" distL="0" distR="0" wp14:anchorId="04A62B0A" wp14:editId="75CDD46E">
            <wp:extent cx="2695951" cy="209579"/>
            <wp:effectExtent l="0" t="0" r="9525" b="0"/>
            <wp:docPr id="200216001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16001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006B1" w14:textId="77777777" w:rsidR="00CF61F3" w:rsidRDefault="00CF61F3" w:rsidP="005138FA"/>
    <w:p w14:paraId="3BEA2130" w14:textId="77777777" w:rsidR="00CF61F3" w:rsidRDefault="00CF61F3" w:rsidP="005138FA"/>
    <w:p w14:paraId="6BAEA5F1" w14:textId="77777777" w:rsidR="00CF61F3" w:rsidRDefault="00CF61F3" w:rsidP="005138FA"/>
    <w:p w14:paraId="71F8038A" w14:textId="4A6B5755" w:rsidR="009F29D1" w:rsidRDefault="009F29D1" w:rsidP="005138FA">
      <w:r>
        <w:lastRenderedPageBreak/>
        <w:t>Na Końcu pozostało tylko przeniesienie wyników na wykres za pomocą plot() otrzymując:</w:t>
      </w:r>
    </w:p>
    <w:p w14:paraId="5B03CD85" w14:textId="77777777" w:rsidR="00CF61F3" w:rsidRDefault="00CF61F3" w:rsidP="005138FA"/>
    <w:p w14:paraId="631C425E" w14:textId="0C0427D5" w:rsidR="000652F0" w:rsidRDefault="00542D2F" w:rsidP="00542D2F">
      <w:pPr>
        <w:jc w:val="center"/>
      </w:pPr>
      <w:r>
        <w:rPr>
          <w:noProof/>
        </w:rPr>
        <w:drawing>
          <wp:inline distT="0" distB="0" distL="0" distR="0" wp14:anchorId="69A11201" wp14:editId="2F6E9306">
            <wp:extent cx="4450080" cy="3567848"/>
            <wp:effectExtent l="0" t="0" r="7620" b="0"/>
            <wp:docPr id="881159348" name="Obraz 1" descr="Obraz zawierający tekst, zrzut ekranu, lini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159348" name="Obraz 1" descr="Obraz zawierający tekst, zrzut ekranu, linia, numer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9259" cy="3575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2B63E" w14:textId="063E3E31" w:rsidR="001E5413" w:rsidRDefault="001E5413" w:rsidP="00542D2F">
      <w:pPr>
        <w:jc w:val="center"/>
      </w:pPr>
      <w:r w:rsidRPr="001E5413">
        <w:t xml:space="preserve">Wykres 5 wykres funkcji </w:t>
      </w:r>
      <w:r>
        <w:t>f(t) dla zad.2</w:t>
      </w:r>
    </w:p>
    <w:p w14:paraId="0D19F506" w14:textId="5E9C0D11" w:rsidR="00CF61F3" w:rsidRDefault="000B47D8" w:rsidP="000B47D8">
      <w:pPr>
        <w:pStyle w:val="Nagwek2"/>
      </w:pPr>
      <w:r>
        <w:t>Wnioski:</w:t>
      </w:r>
    </w:p>
    <w:p w14:paraId="577FC594" w14:textId="4D55205C" w:rsidR="00B43DB0" w:rsidRDefault="006E6D6D" w:rsidP="00B43DB0">
      <w:r>
        <w:t>O</w:t>
      </w:r>
      <w:r w:rsidRPr="006E6D6D">
        <w:t>dwrotna transformata Laplace'a wypełnia lukę między dziedziną częstotliwości a dziedziną czasu, umożliwiając analizę i zrozumienie dynamicznego zachowania systemu w rzeczywistych zastosowaniach</w:t>
      </w:r>
      <w:r w:rsidR="00EB4166">
        <w:t>, w tym przypadku za pomocą wykresu 5 jesteśmy w stanie stwierdzić, że:</w:t>
      </w:r>
    </w:p>
    <w:p w14:paraId="760490EA" w14:textId="59819378" w:rsidR="00DA6497" w:rsidRDefault="00EB4166" w:rsidP="002E2E8F">
      <w:pPr>
        <w:pStyle w:val="Akapitzlist"/>
        <w:numPr>
          <w:ilvl w:val="0"/>
          <w:numId w:val="7"/>
        </w:numPr>
      </w:pPr>
      <w:r>
        <w:t>System ma możliwość byciem stabilnym</w:t>
      </w:r>
      <w:r w:rsidR="006707FB">
        <w:t>,</w:t>
      </w:r>
    </w:p>
    <w:p w14:paraId="3EBE0AF8" w14:textId="393F3BA7" w:rsidR="00DA6497" w:rsidRDefault="00DA6497" w:rsidP="002E2E8F">
      <w:pPr>
        <w:pStyle w:val="Akapitzlist"/>
        <w:numPr>
          <w:ilvl w:val="0"/>
          <w:numId w:val="7"/>
        </w:numPr>
      </w:pPr>
      <w:r>
        <w:t xml:space="preserve">Gwałtowny skok na początku </w:t>
      </w:r>
      <w:r w:rsidR="008E1B77">
        <w:t xml:space="preserve">wykresu </w:t>
      </w:r>
      <w:r>
        <w:t>sugeruje silną reakcje przejściową</w:t>
      </w:r>
      <w:r w:rsidR="00344FCE">
        <w:t>.</w:t>
      </w:r>
    </w:p>
    <w:p w14:paraId="3E5F7400" w14:textId="77777777" w:rsidR="00344FCE" w:rsidRDefault="00344FCE" w:rsidP="00B43DB0"/>
    <w:p w14:paraId="553F2BCB" w14:textId="4293E92F" w:rsidR="00344FCE" w:rsidRDefault="00F64870" w:rsidP="00F64870">
      <w:pPr>
        <w:pStyle w:val="Nagwek1"/>
      </w:pPr>
      <w:r>
        <w:t>Zadanie 3</w:t>
      </w:r>
    </w:p>
    <w:p w14:paraId="3454B419" w14:textId="243A0E23" w:rsidR="00F64870" w:rsidRPr="00E96D0E" w:rsidRDefault="00FB2FBD" w:rsidP="00F64870">
      <w:pPr>
        <w:rPr>
          <w:sz w:val="28"/>
          <w:szCs w:val="28"/>
          <w:lang w:val="en-US"/>
        </w:rPr>
      </w:pPr>
      <m:oMathPara>
        <m:oMath>
          <m:r>
            <w:rPr>
              <w:rFonts w:ascii="Cambria Math" w:eastAsiaTheme="majorEastAsia" w:hAnsi="Cambria Math" w:cstheme="majorBidi"/>
              <w:sz w:val="28"/>
              <w:szCs w:val="28"/>
              <w:lang w:val="en-US"/>
            </w:rPr>
            <m:t>5</m:t>
          </m:r>
          <m:acc>
            <m:accPr>
              <m:chr m:val="̈"/>
              <m:ctrlPr>
                <w:rPr>
                  <w:rFonts w:ascii="Cambria Math" w:eastAsiaTheme="majorEastAsia" w:hAnsi="Cambria Math" w:cstheme="majorBidi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eastAsiaTheme="majorEastAsia" w:hAnsi="Cambria Math" w:cstheme="majorBidi"/>
                  <w:sz w:val="28"/>
                  <w:szCs w:val="28"/>
                  <w:lang w:val="en-US"/>
                </w:rPr>
                <m:t>x</m:t>
              </m:r>
            </m:e>
          </m:acc>
          <m:d>
            <m:dPr>
              <m:ctrlPr>
                <w:rPr>
                  <w:rFonts w:ascii="Cambria Math" w:eastAsiaTheme="majorEastAsia" w:hAnsi="Cambria Math" w:cstheme="majorBidi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ajorEastAsia" w:hAnsi="Cambria Math" w:cstheme="majorBidi"/>
                  <w:sz w:val="28"/>
                  <w:szCs w:val="28"/>
                  <w:lang w:val="en-US"/>
                </w:rPr>
                <m:t>t</m:t>
              </m:r>
            </m:e>
          </m:d>
          <m:r>
            <w:rPr>
              <w:rFonts w:ascii="Cambria Math" w:eastAsiaTheme="majorEastAsia" w:hAnsi="Cambria Math" w:cstheme="majorBidi"/>
              <w:sz w:val="28"/>
              <w:szCs w:val="28"/>
              <w:lang w:val="en-US"/>
            </w:rPr>
            <m:t xml:space="preserve">+ 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Theme="majorEastAsia" w:hAnsi="Cambria Math" w:cstheme="majorBidi"/>
                  <w:sz w:val="28"/>
                  <w:szCs w:val="28"/>
                  <w:lang w:val="en-US"/>
                </w:rPr>
                <m:t>9</m:t>
              </m:r>
            </m:den>
          </m:f>
          <m:acc>
            <m:accPr>
              <m:chr m:val="̇"/>
              <m:ctrlPr>
                <w:rPr>
                  <w:rFonts w:ascii="Cambria Math" w:eastAsiaTheme="majorEastAsia" w:hAnsi="Cambria Math" w:cstheme="majorBidi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eastAsiaTheme="majorEastAsia" w:hAnsi="Cambria Math" w:cstheme="majorBidi"/>
                  <w:sz w:val="28"/>
                  <w:szCs w:val="28"/>
                  <w:lang w:val="en-US"/>
                </w:rPr>
                <m:t>x</m:t>
              </m:r>
            </m:e>
          </m:acc>
          <m:d>
            <m:dPr>
              <m:ctrlPr>
                <w:rPr>
                  <w:rFonts w:ascii="Cambria Math" w:eastAsiaTheme="majorEastAsia" w:hAnsi="Cambria Math" w:cstheme="majorBidi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ajorEastAsia" w:hAnsi="Cambria Math" w:cstheme="majorBidi"/>
                  <w:sz w:val="28"/>
                  <w:szCs w:val="28"/>
                  <w:lang w:val="en-US"/>
                </w:rPr>
                <m:t>t</m:t>
              </m:r>
            </m:e>
          </m:d>
          <m:r>
            <w:rPr>
              <w:rFonts w:ascii="Cambria Math" w:eastAsiaTheme="majorEastAsia" w:hAnsi="Cambria Math" w:cstheme="majorBidi"/>
              <w:sz w:val="28"/>
              <w:szCs w:val="28"/>
              <w:lang w:val="en-US"/>
            </w:rPr>
            <m:t>+ 2x</m:t>
          </m:r>
          <m:d>
            <m:dPr>
              <m:ctrlPr>
                <w:rPr>
                  <w:rFonts w:ascii="Cambria Math" w:eastAsiaTheme="majorEastAsia" w:hAnsi="Cambria Math" w:cstheme="majorBidi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ajorEastAsia" w:hAnsi="Cambria Math" w:cstheme="majorBidi"/>
                  <w:sz w:val="28"/>
                  <w:szCs w:val="28"/>
                  <w:lang w:val="en-US"/>
                </w:rPr>
                <m:t>t</m:t>
              </m:r>
            </m:e>
          </m:d>
          <m:r>
            <w:rPr>
              <w:rFonts w:ascii="Cambria Math" w:eastAsiaTheme="majorEastAsia" w:hAnsi="Cambria Math" w:cstheme="majorBidi"/>
              <w:sz w:val="28"/>
              <w:szCs w:val="28"/>
              <w:lang w:val="en-US"/>
            </w:rPr>
            <m:t>= 8 +</m:t>
          </m:r>
          <m:func>
            <m:funcPr>
              <m:ctrlPr>
                <w:rPr>
                  <w:rFonts w:ascii="Cambria Math" w:eastAsiaTheme="majorEastAsia" w:hAnsi="Cambria Math" w:cstheme="majorBidi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ajorEastAsia" w:hAnsi="Cambria Math" w:cstheme="majorBidi"/>
                  <w:sz w:val="28"/>
                  <w:szCs w:val="28"/>
                  <w:lang w:val="en-US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ajorEastAsia" w:hAnsi="Cambria Math" w:cstheme="majorBidi"/>
                      <w:sz w:val="28"/>
                      <w:szCs w:val="28"/>
                      <w:lang w:val="en-US"/>
                    </w:rPr>
                    <m:t>t</m:t>
                  </m:r>
                </m:e>
              </m:d>
            </m:e>
          </m:func>
        </m:oMath>
      </m:oMathPara>
    </w:p>
    <w:p w14:paraId="06A865FB" w14:textId="099417C5" w:rsidR="00DA6497" w:rsidRDefault="006A21ED" w:rsidP="006A21ED">
      <w:pPr>
        <w:pStyle w:val="Nagwek2"/>
        <w:rPr>
          <w:lang w:val="en-US"/>
        </w:rPr>
      </w:pPr>
      <w:r>
        <w:rPr>
          <w:lang w:val="en-US"/>
        </w:rPr>
        <w:t>a)</w:t>
      </w:r>
      <w:proofErr w:type="spellStart"/>
      <w:r w:rsidR="00143EE2">
        <w:rPr>
          <w:lang w:val="en-US"/>
        </w:rPr>
        <w:t>Definicja</w:t>
      </w:r>
      <w:proofErr w:type="spellEnd"/>
      <w:r w:rsidR="00143EE2">
        <w:rPr>
          <w:lang w:val="en-US"/>
        </w:rPr>
        <w:t xml:space="preserve"> </w:t>
      </w:r>
      <w:proofErr w:type="spellStart"/>
      <w:r w:rsidR="00143EE2">
        <w:rPr>
          <w:lang w:val="en-US"/>
        </w:rPr>
        <w:t>przedziału</w:t>
      </w:r>
      <w:proofErr w:type="spellEnd"/>
      <w:r w:rsidR="00143EE2">
        <w:rPr>
          <w:lang w:val="en-US"/>
        </w:rPr>
        <w:t xml:space="preserve"> </w:t>
      </w:r>
      <w:proofErr w:type="spellStart"/>
      <w:r w:rsidR="00143EE2">
        <w:rPr>
          <w:lang w:val="en-US"/>
        </w:rPr>
        <w:t>czasu</w:t>
      </w:r>
      <w:proofErr w:type="spellEnd"/>
      <w:r w:rsidR="00143EE2">
        <w:rPr>
          <w:lang w:val="en-US"/>
        </w:rPr>
        <w:t>:</w:t>
      </w:r>
    </w:p>
    <w:p w14:paraId="2E665CE3" w14:textId="77777777" w:rsidR="00E85DA6" w:rsidRPr="00E85DA6" w:rsidRDefault="00E85DA6" w:rsidP="00E85DA6">
      <w:pPr>
        <w:rPr>
          <w:lang w:val="en-US"/>
        </w:rPr>
      </w:pPr>
    </w:p>
    <w:p w14:paraId="11F91F8F" w14:textId="29FEA515" w:rsidR="00E85DA6" w:rsidRDefault="00CE0338" w:rsidP="00B43DB0">
      <w:pPr>
        <w:rPr>
          <w:lang w:val="en-US"/>
        </w:rPr>
      </w:pPr>
      <w:r w:rsidRPr="00CE0338">
        <w:rPr>
          <w:noProof/>
          <w:lang w:val="en-US"/>
        </w:rPr>
        <w:drawing>
          <wp:inline distT="0" distB="0" distL="0" distR="0" wp14:anchorId="290FDA4A" wp14:editId="6036238B">
            <wp:extent cx="3696216" cy="685896"/>
            <wp:effectExtent l="0" t="0" r="0" b="0"/>
            <wp:docPr id="434917277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917277" name="Obraz 1" descr="Obraz zawierający tekst, Czcionka, zrzut ekranu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A26C2" w14:textId="77777777" w:rsidR="00E85DA6" w:rsidRDefault="00E85DA6" w:rsidP="00B43DB0">
      <w:pPr>
        <w:rPr>
          <w:lang w:val="en-US"/>
        </w:rPr>
      </w:pPr>
    </w:p>
    <w:p w14:paraId="0B11C8F8" w14:textId="048F3FEB" w:rsidR="00E85DA6" w:rsidRDefault="00E85DA6" w:rsidP="00E85DA6">
      <w:pPr>
        <w:pStyle w:val="Nagwek2"/>
      </w:pPr>
      <w:r w:rsidRPr="00C27E6C">
        <w:t>b)</w:t>
      </w:r>
      <w:r w:rsidR="007B305E" w:rsidRPr="00C27E6C">
        <w:t xml:space="preserve">rozwiązanie numeryczne </w:t>
      </w:r>
      <w:r w:rsidR="00C27E6C" w:rsidRPr="00C27E6C">
        <w:t>dla zerowych w</w:t>
      </w:r>
      <w:r w:rsidR="00C27E6C">
        <w:t>artości:</w:t>
      </w:r>
    </w:p>
    <w:p w14:paraId="06FE9B54" w14:textId="77777777" w:rsidR="00FC7F3C" w:rsidRPr="00FC7F3C" w:rsidRDefault="00FC7F3C" w:rsidP="00FC7F3C"/>
    <w:p w14:paraId="5B2597F7" w14:textId="160BE538" w:rsidR="00C42FDE" w:rsidRDefault="00B5119E" w:rsidP="00C27E6C">
      <w:r>
        <w:t>definiujemy funkcję:</w:t>
      </w:r>
    </w:p>
    <w:p w14:paraId="0C860AFB" w14:textId="379B264B" w:rsidR="00C42FDE" w:rsidRDefault="000A442F" w:rsidP="00C27E6C">
      <w:r w:rsidRPr="000A442F">
        <w:rPr>
          <w:noProof/>
        </w:rPr>
        <w:drawing>
          <wp:inline distT="0" distB="0" distL="0" distR="0" wp14:anchorId="7642C32D" wp14:editId="7A4683CA">
            <wp:extent cx="5839640" cy="304843"/>
            <wp:effectExtent l="0" t="0" r="0" b="0"/>
            <wp:docPr id="43900442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00442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EB886" w14:textId="77777777" w:rsidR="00FC7F3C" w:rsidRDefault="00FC7F3C" w:rsidP="00C27E6C"/>
    <w:p w14:paraId="5E980E0A" w14:textId="39768F0E" w:rsidR="00BF046F" w:rsidRDefault="00BF046F" w:rsidP="00C27E6C">
      <w:r>
        <w:t xml:space="preserve">Po tym rozwiązujemy </w:t>
      </w:r>
      <w:r w:rsidR="00C42FDE">
        <w:t>i generujemy wykres:</w:t>
      </w:r>
    </w:p>
    <w:p w14:paraId="62A94889" w14:textId="00381305" w:rsidR="00C42FDE" w:rsidRDefault="00C42FDE" w:rsidP="00C27E6C">
      <w:r w:rsidRPr="00C42FDE">
        <w:rPr>
          <w:noProof/>
        </w:rPr>
        <w:drawing>
          <wp:inline distT="0" distB="0" distL="0" distR="0" wp14:anchorId="79C4139C" wp14:editId="72313A16">
            <wp:extent cx="2934109" cy="1047896"/>
            <wp:effectExtent l="0" t="0" r="0" b="0"/>
            <wp:docPr id="670707804" name="Obraz 1" descr="Obraz zawierający tekst, Czcionka, zrzut ekranu, typograf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707804" name="Obraz 1" descr="Obraz zawierający tekst, Czcionka, zrzut ekranu, typografia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29128" w14:textId="78999ECD" w:rsidR="006A4972" w:rsidRDefault="00105A6B" w:rsidP="00933476">
      <w:pPr>
        <w:jc w:val="center"/>
      </w:pPr>
      <w:r w:rsidRPr="00105A6B">
        <w:rPr>
          <w:noProof/>
        </w:rPr>
        <w:lastRenderedPageBreak/>
        <w:drawing>
          <wp:inline distT="0" distB="0" distL="0" distR="0" wp14:anchorId="386E21BF" wp14:editId="212AFA7A">
            <wp:extent cx="4641942" cy="3695700"/>
            <wp:effectExtent l="0" t="0" r="6350" b="0"/>
            <wp:docPr id="1136687562" name="Obraz 1" descr="Obraz zawierający tekst, zrzut ekranu, Wykres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687562" name="Obraz 1" descr="Obraz zawierający tekst, zrzut ekranu, Wykres, linia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46744" cy="369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D478A" w14:textId="3A83E9A7" w:rsidR="006A4972" w:rsidRDefault="006A4972" w:rsidP="006A4972">
      <w:pPr>
        <w:jc w:val="center"/>
      </w:pPr>
      <w:r w:rsidRPr="001E5413">
        <w:t xml:space="preserve">Wykres </w:t>
      </w:r>
      <w:r>
        <w:t>6</w:t>
      </w:r>
      <w:r w:rsidR="000306BC">
        <w:t xml:space="preserve"> Rozwiązanie numeryczne dla x(0) i dx(0)</w:t>
      </w:r>
    </w:p>
    <w:p w14:paraId="07A43B13" w14:textId="77777777" w:rsidR="00FC7F3C" w:rsidRDefault="00FC7F3C" w:rsidP="006A4972">
      <w:pPr>
        <w:jc w:val="center"/>
      </w:pPr>
    </w:p>
    <w:p w14:paraId="003E2801" w14:textId="1EBFD7D4" w:rsidR="006A4972" w:rsidRDefault="004F3F63" w:rsidP="004F3F63">
      <w:pPr>
        <w:pStyle w:val="Nagwek2"/>
      </w:pPr>
      <w:r>
        <w:t>c)</w:t>
      </w:r>
      <w:r w:rsidR="00575B7E">
        <w:t>rozwiązania numeryczne dla wartości nie zerowych:</w:t>
      </w:r>
    </w:p>
    <w:p w14:paraId="4820C484" w14:textId="2123A569" w:rsidR="00575B7E" w:rsidRDefault="00843579" w:rsidP="00843579">
      <w:pPr>
        <w:jc w:val="center"/>
      </w:pPr>
      <w:r w:rsidRPr="00843579">
        <w:rPr>
          <w:noProof/>
        </w:rPr>
        <w:drawing>
          <wp:inline distT="0" distB="0" distL="0" distR="0" wp14:anchorId="6F8D7CDE" wp14:editId="71B1D312">
            <wp:extent cx="4845065" cy="3848100"/>
            <wp:effectExtent l="0" t="0" r="0" b="0"/>
            <wp:docPr id="1906136197" name="Obraz 1" descr="Obraz zawierający tekst, Wykres,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136197" name="Obraz 1" descr="Obraz zawierający tekst, Wykres, zrzut ekranu, linia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46223" cy="38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12B08" w14:textId="3659B677" w:rsidR="003A35ED" w:rsidRDefault="003A35ED" w:rsidP="003A35ED">
      <w:pPr>
        <w:jc w:val="center"/>
      </w:pPr>
      <w:r w:rsidRPr="001E5413">
        <w:t xml:space="preserve">Wykres </w:t>
      </w:r>
      <w:r>
        <w:t>7 Rozwiązanie numeryczne dla x(</w:t>
      </w:r>
      <w:r w:rsidR="00843579">
        <w:t>-10</w:t>
      </w:r>
      <w:r>
        <w:t>) i dx(</w:t>
      </w:r>
      <w:r w:rsidR="00843579">
        <w:t>-10</w:t>
      </w:r>
      <w:r>
        <w:t>)</w:t>
      </w:r>
    </w:p>
    <w:p w14:paraId="58C35CC8" w14:textId="0D08C0E2" w:rsidR="003A35ED" w:rsidRDefault="005015EE" w:rsidP="007D36D2">
      <w:pPr>
        <w:jc w:val="center"/>
      </w:pPr>
      <w:r w:rsidRPr="005015EE">
        <w:rPr>
          <w:noProof/>
        </w:rPr>
        <w:lastRenderedPageBreak/>
        <w:drawing>
          <wp:inline distT="0" distB="0" distL="0" distR="0" wp14:anchorId="23DC55D0" wp14:editId="56D4D521">
            <wp:extent cx="4953691" cy="3943900"/>
            <wp:effectExtent l="0" t="0" r="0" b="0"/>
            <wp:docPr id="517464572" name="Obraz 1" descr="Obraz zawierający tekst, zrzut ekranu, Wykres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464572" name="Obraz 1" descr="Obraz zawierający tekst, zrzut ekranu, Wykres, linia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18052" w14:textId="2FE271CC" w:rsidR="005015EE" w:rsidRDefault="005015EE" w:rsidP="005015EE">
      <w:pPr>
        <w:jc w:val="center"/>
      </w:pPr>
      <w:r w:rsidRPr="001E5413">
        <w:t xml:space="preserve">Wykres </w:t>
      </w:r>
      <w:r>
        <w:t>8 Rozwiązanie numeryczne dla x(1) i dx(1)</w:t>
      </w:r>
    </w:p>
    <w:p w14:paraId="2642BA4A" w14:textId="35122971" w:rsidR="005015EE" w:rsidRDefault="007D36D2" w:rsidP="007D36D2">
      <w:pPr>
        <w:jc w:val="center"/>
      </w:pPr>
      <w:r w:rsidRPr="007D36D2">
        <w:rPr>
          <w:noProof/>
        </w:rPr>
        <w:drawing>
          <wp:inline distT="0" distB="0" distL="0" distR="0" wp14:anchorId="14CCA5CD" wp14:editId="0A016379">
            <wp:extent cx="4982270" cy="4001058"/>
            <wp:effectExtent l="0" t="0" r="8890" b="0"/>
            <wp:docPr id="1364420656" name="Obraz 1" descr="Obraz zawierający tekst, zrzut ekranu, Wykres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420656" name="Obraz 1" descr="Obraz zawierający tekst, zrzut ekranu, Wykres, linia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C32D5" w14:textId="00CC0A48" w:rsidR="007D36D2" w:rsidRDefault="007D36D2" w:rsidP="007D36D2">
      <w:pPr>
        <w:jc w:val="center"/>
      </w:pPr>
      <w:r w:rsidRPr="001E5413">
        <w:t xml:space="preserve">Wykres </w:t>
      </w:r>
      <w:r>
        <w:t>9 Rozwiązanie numeryczne dla x(10) i dx(10)</w:t>
      </w:r>
    </w:p>
    <w:p w14:paraId="7860272F" w14:textId="018B6A78" w:rsidR="007D36D2" w:rsidRDefault="00B62B08" w:rsidP="00B62B08">
      <w:pPr>
        <w:jc w:val="center"/>
      </w:pPr>
      <w:r w:rsidRPr="00B62B08">
        <w:rPr>
          <w:noProof/>
        </w:rPr>
        <w:lastRenderedPageBreak/>
        <w:drawing>
          <wp:inline distT="0" distB="0" distL="0" distR="0" wp14:anchorId="5C80265A" wp14:editId="47FE5A9E">
            <wp:extent cx="4663440" cy="3670464"/>
            <wp:effectExtent l="0" t="0" r="3810" b="6350"/>
            <wp:docPr id="1067158446" name="Obraz 1" descr="Obraz zawierający tekst, Wykres,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158446" name="Obraz 1" descr="Obraz zawierający tekst, Wykres, zrzut ekranu, linia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67343" cy="367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0E9D1" w14:textId="220611F3" w:rsidR="00B62B08" w:rsidRDefault="00B62B08" w:rsidP="00FB3571">
      <w:pPr>
        <w:jc w:val="center"/>
      </w:pPr>
      <w:r w:rsidRPr="001E5413">
        <w:t xml:space="preserve">Wykres </w:t>
      </w:r>
      <w:r w:rsidR="001A66CF">
        <w:t>10</w:t>
      </w:r>
      <w:r w:rsidR="00EB63F7">
        <w:t xml:space="preserve"> Wszystkie </w:t>
      </w:r>
      <w:r>
        <w:t xml:space="preserve"> </w:t>
      </w:r>
      <w:r w:rsidR="00EB63F7">
        <w:t>r</w:t>
      </w:r>
      <w:r>
        <w:t>ozwiązani</w:t>
      </w:r>
      <w:r w:rsidR="00EB63F7">
        <w:t>a</w:t>
      </w:r>
      <w:r>
        <w:t xml:space="preserve"> numeryczne</w:t>
      </w:r>
      <w:r w:rsidR="00EB63F7">
        <w:t xml:space="preserve"> nie zerowe</w:t>
      </w:r>
    </w:p>
    <w:p w14:paraId="6316E22D" w14:textId="5418369E" w:rsidR="00FB3571" w:rsidRDefault="00FB3571" w:rsidP="00FB3571">
      <w:pPr>
        <w:pStyle w:val="Nagwek3"/>
      </w:pPr>
      <w:r>
        <w:t>Wnioski:</w:t>
      </w:r>
    </w:p>
    <w:p w14:paraId="7A2EB1E4" w14:textId="405BB4EB" w:rsidR="00FC7F3C" w:rsidRDefault="009116B9" w:rsidP="00FC7F3C">
      <w:r>
        <w:t xml:space="preserve">Dzięki temu, że wektor czasu został ustawiony na [0,500] na wykresach mamy możliwość </w:t>
      </w:r>
      <w:r w:rsidR="00FB36D7">
        <w:t>d</w:t>
      </w:r>
      <w:r>
        <w:t xml:space="preserve">o </w:t>
      </w:r>
      <w:r w:rsidR="00FB36D7">
        <w:t>zaobserwowania zachowanie równania dla różnych wartości:</w:t>
      </w:r>
    </w:p>
    <w:p w14:paraId="06226D6A" w14:textId="30677AD5" w:rsidR="00FB36D7" w:rsidRDefault="00E80AC1" w:rsidP="00FC7F3C">
      <w:r>
        <w:t xml:space="preserve">Dla każdej wartości </w:t>
      </w:r>
      <w:r w:rsidR="003C2191">
        <w:t>x(t) funkcja dąży do</w:t>
      </w:r>
      <w:r w:rsidR="00CD2EA8">
        <w:t xml:space="preserve"> </w:t>
      </w:r>
      <w:r w:rsidR="00D435C7">
        <w:t>sinusoidy wokół</w:t>
      </w:r>
      <w:r w:rsidR="003C2191">
        <w:t xml:space="preserve"> 4 a dla każdej wartości dx(t) do 0</w:t>
      </w:r>
    </w:p>
    <w:p w14:paraId="720F5152" w14:textId="78984D7B" w:rsidR="00D435C7" w:rsidRDefault="00243A0F" w:rsidP="00FC7F3C">
      <w:r>
        <w:t xml:space="preserve">Pomimo bardzo różnorodnych amplitud na początku wykresu każda wartość </w:t>
      </w:r>
      <w:r w:rsidR="00224EE8">
        <w:t xml:space="preserve">w okresie 400 dąży </w:t>
      </w:r>
      <w:r w:rsidR="002D0B21">
        <w:t>do</w:t>
      </w:r>
      <w:r w:rsidR="00224EE8">
        <w:t xml:space="preserve"> prawie identycznej amplitudy funkcji</w:t>
      </w:r>
    </w:p>
    <w:p w14:paraId="132BAEDB" w14:textId="60A681D8" w:rsidR="00652F0F" w:rsidRDefault="00652F0F" w:rsidP="00FC7F3C">
      <w:r>
        <w:t>Za pomocą wykresów można stwierdzić, że</w:t>
      </w:r>
      <w:r w:rsidR="006F6290">
        <w:t xml:space="preserve"> równania różniczkowe</w:t>
      </w:r>
      <w:r>
        <w:t xml:space="preserve"> </w:t>
      </w:r>
      <w:r w:rsidR="006F6290">
        <w:t>u</w:t>
      </w:r>
      <w:r w:rsidRPr="00652F0F">
        <w:t>łatwiają systemy kontroli ze sprzężeniem zwrotnym, utrzymując stabilność i wydajność systemu</w:t>
      </w:r>
      <w:r w:rsidR="006F6290">
        <w:t>.</w:t>
      </w:r>
      <w:r w:rsidR="00E27279" w:rsidRPr="00E27279">
        <w:t xml:space="preserve"> Umożliwiają organom regulacyjnym przewidywanie zachowania systemu i odpowiednie dostosowywanie parametrów.</w:t>
      </w:r>
    </w:p>
    <w:p w14:paraId="126F5DF5" w14:textId="77777777" w:rsidR="00B7358E" w:rsidRDefault="00B7358E" w:rsidP="00FC7F3C"/>
    <w:p w14:paraId="690123A9" w14:textId="5D0183F3" w:rsidR="00B7358E" w:rsidRDefault="004E1BCF" w:rsidP="00B7358E">
      <w:pPr>
        <w:pStyle w:val="Nagwek2"/>
      </w:pPr>
      <w:r>
        <w:t>d)</w:t>
      </w:r>
      <w:r w:rsidR="008A37A3">
        <w:t xml:space="preserve">wpływ </w:t>
      </w:r>
      <w:proofErr w:type="spellStart"/>
      <w:r w:rsidR="00762F6C">
        <w:t>Δt</w:t>
      </w:r>
      <w:proofErr w:type="spellEnd"/>
      <w:r w:rsidR="00762F6C">
        <w:t xml:space="preserve"> na wyniki:</w:t>
      </w:r>
    </w:p>
    <w:p w14:paraId="1E0903C3" w14:textId="36ADC34B" w:rsidR="001A66CF" w:rsidRDefault="001A66CF" w:rsidP="001A66CF">
      <w:pPr>
        <w:jc w:val="center"/>
      </w:pPr>
      <w:r w:rsidRPr="001A66CF">
        <w:rPr>
          <w:noProof/>
        </w:rPr>
        <w:drawing>
          <wp:inline distT="0" distB="0" distL="0" distR="0" wp14:anchorId="4329EEFC" wp14:editId="6DD0CAA1">
            <wp:extent cx="4549140" cy="3611794"/>
            <wp:effectExtent l="0" t="0" r="3810" b="8255"/>
            <wp:docPr id="66615039" name="Obraz 1" descr="Obraz zawierający tekst, Wykres, lini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15039" name="Obraz 1" descr="Obraz zawierający tekst, Wykres, linia, zrzut ekranu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55612" cy="361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E4961" w14:textId="5851D869" w:rsidR="001A66CF" w:rsidRDefault="001A66CF" w:rsidP="001A66CF">
      <w:pPr>
        <w:jc w:val="center"/>
      </w:pPr>
      <w:r w:rsidRPr="001E5413">
        <w:t xml:space="preserve">Wykres </w:t>
      </w:r>
      <w:r>
        <w:t xml:space="preserve">11 Wszystkie  rozwiązania numeryczne nie zerowe </w:t>
      </w:r>
      <w:r w:rsidR="00766237">
        <w:t xml:space="preserve">dla </w:t>
      </w:r>
      <w:proofErr w:type="spellStart"/>
      <w:r w:rsidR="00766237">
        <w:t>Δt</w:t>
      </w:r>
      <w:proofErr w:type="spellEnd"/>
      <w:r w:rsidR="00766237">
        <w:t xml:space="preserve"> = 7</w:t>
      </w:r>
    </w:p>
    <w:p w14:paraId="266BE21D" w14:textId="0D3A80C3" w:rsidR="001A66CF" w:rsidRDefault="0052755E" w:rsidP="0052755E">
      <w:pPr>
        <w:jc w:val="center"/>
      </w:pPr>
      <w:r w:rsidRPr="0052755E">
        <w:rPr>
          <w:noProof/>
        </w:rPr>
        <w:lastRenderedPageBreak/>
        <w:drawing>
          <wp:inline distT="0" distB="0" distL="0" distR="0" wp14:anchorId="186A72C3" wp14:editId="4CCC813F">
            <wp:extent cx="4556760" cy="3645408"/>
            <wp:effectExtent l="0" t="0" r="0" b="0"/>
            <wp:docPr id="1016937626" name="Obraz 1" descr="Obraz zawierający tekst, linia, Wykres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937626" name="Obraz 1" descr="Obraz zawierający tekst, linia, Wykres, diagram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60453" cy="3648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B6DFB" w14:textId="08B3632B" w:rsidR="0052755E" w:rsidRDefault="0052755E" w:rsidP="0052755E">
      <w:pPr>
        <w:jc w:val="center"/>
      </w:pPr>
      <w:r w:rsidRPr="001E5413">
        <w:t xml:space="preserve">Wykres </w:t>
      </w:r>
      <w:r>
        <w:t xml:space="preserve">12 Wszystkie  rozwiązania numeryczne nie zerowe dla </w:t>
      </w:r>
      <w:proofErr w:type="spellStart"/>
      <w:r>
        <w:t>Δt</w:t>
      </w:r>
      <w:proofErr w:type="spellEnd"/>
      <w:r>
        <w:t xml:space="preserve"> = 10</w:t>
      </w:r>
    </w:p>
    <w:p w14:paraId="0ADC2671" w14:textId="77777777" w:rsidR="0052755E" w:rsidRDefault="0052755E" w:rsidP="0052755E">
      <w:pPr>
        <w:jc w:val="center"/>
      </w:pPr>
    </w:p>
    <w:p w14:paraId="53B5D476" w14:textId="7A4B86DA" w:rsidR="001A66CF" w:rsidRPr="001A66CF" w:rsidRDefault="00766237" w:rsidP="00766237">
      <w:pPr>
        <w:pStyle w:val="Nagwek3"/>
      </w:pPr>
      <w:r>
        <w:t>Wnioski:</w:t>
      </w:r>
    </w:p>
    <w:p w14:paraId="46D84A14" w14:textId="77777777" w:rsidR="00DC61D3" w:rsidRDefault="00105595" w:rsidP="00762F6C">
      <w:r>
        <w:t xml:space="preserve">Gdy zmienimy wartość </w:t>
      </w:r>
      <w:proofErr w:type="spellStart"/>
      <w:r>
        <w:t>Δt</w:t>
      </w:r>
      <w:proofErr w:type="spellEnd"/>
      <w:r>
        <w:t xml:space="preserve"> z 0,01 na </w:t>
      </w:r>
      <w:r w:rsidR="001A66CF">
        <w:t xml:space="preserve">7 </w:t>
      </w:r>
      <w:r w:rsidR="00766237">
        <w:t xml:space="preserve">można zauważyć że nasze wyniki na wykresie </w:t>
      </w:r>
      <w:r w:rsidR="00740842">
        <w:t>stają się nie dokładne</w:t>
      </w:r>
      <w:r w:rsidR="00420B0B">
        <w:t xml:space="preserve">, jednak </w:t>
      </w:r>
      <w:r w:rsidR="0052755E">
        <w:t xml:space="preserve">gdy zmienimy na </w:t>
      </w:r>
      <w:r w:rsidR="00E72CC8">
        <w:t xml:space="preserve">10 </w:t>
      </w:r>
      <w:r w:rsidR="00420B0B">
        <w:t xml:space="preserve">nasze wyniki nie tylko stają się nie dokładne lecz można zauważyć, że funkcja </w:t>
      </w:r>
      <w:r w:rsidR="00DC61D3">
        <w:t xml:space="preserve">dąży do wyrównania szybciej. </w:t>
      </w:r>
    </w:p>
    <w:p w14:paraId="50535254" w14:textId="7611D906" w:rsidR="00420B00" w:rsidRDefault="00420B00" w:rsidP="00762F6C">
      <w:r>
        <w:t xml:space="preserve">Pomimo </w:t>
      </w:r>
      <w:r w:rsidR="009000FB">
        <w:t xml:space="preserve">drastycznej zmiany </w:t>
      </w:r>
      <w:proofErr w:type="spellStart"/>
      <w:r w:rsidR="009000FB">
        <w:t>Δt</w:t>
      </w:r>
      <w:proofErr w:type="spellEnd"/>
      <w:r w:rsidR="009000FB">
        <w:t xml:space="preserve"> system utrzymuje s</w:t>
      </w:r>
      <w:r w:rsidR="00ED6F89">
        <w:t>woją formułę i model</w:t>
      </w:r>
    </w:p>
    <w:p w14:paraId="303D39CF" w14:textId="34699AEB" w:rsidR="00762F6C" w:rsidRDefault="00DC61D3" w:rsidP="00762F6C">
      <w:r>
        <w:t xml:space="preserve">Zatem można stwierdzić że za pomocą </w:t>
      </w:r>
      <w:r w:rsidR="00067AB3">
        <w:t xml:space="preserve">wartości </w:t>
      </w:r>
      <w:proofErr w:type="spellStart"/>
      <w:r w:rsidR="00067AB3">
        <w:t>Δt</w:t>
      </w:r>
      <w:proofErr w:type="spellEnd"/>
      <w:r w:rsidR="00067AB3">
        <w:t xml:space="preserve"> można ustalić jak szybko można dążyć do</w:t>
      </w:r>
      <w:r w:rsidR="008F5ACC">
        <w:t xml:space="preserve"> wymaganych rozwiązań kosztem dokładności systemu.</w:t>
      </w:r>
    </w:p>
    <w:p w14:paraId="0D27AA74" w14:textId="77777777" w:rsidR="008C3632" w:rsidRDefault="008C3632" w:rsidP="00762F6C"/>
    <w:p w14:paraId="5D2D2D36" w14:textId="77777777" w:rsidR="008C3632" w:rsidRDefault="008C3632" w:rsidP="00762F6C"/>
    <w:p w14:paraId="228A83AE" w14:textId="77777777" w:rsidR="008C3632" w:rsidRDefault="008C3632" w:rsidP="00762F6C"/>
    <w:p w14:paraId="595AEC20" w14:textId="0A0B17AA" w:rsidR="008C3632" w:rsidRDefault="008C3632" w:rsidP="008C3632">
      <w:pPr>
        <w:pStyle w:val="Nagwek2"/>
      </w:pPr>
      <w:r>
        <w:lastRenderedPageBreak/>
        <w:t>e)</w:t>
      </w:r>
      <w:r w:rsidR="00A14E1D">
        <w:t>Rozwiązanie analityczne</w:t>
      </w:r>
      <w:r w:rsidR="00DE7CED">
        <w:t>:</w:t>
      </w:r>
    </w:p>
    <w:p w14:paraId="1712D48A" w14:textId="43941A86" w:rsidR="007600AC" w:rsidRDefault="00011ECB" w:rsidP="007600AC">
      <w:r w:rsidRPr="00011ECB">
        <w:drawing>
          <wp:inline distT="0" distB="0" distL="0" distR="0" wp14:anchorId="23CA4E8A" wp14:editId="2333BF07">
            <wp:extent cx="4667901" cy="6716062"/>
            <wp:effectExtent l="0" t="0" r="0" b="8890"/>
            <wp:docPr id="1081804159" name="Obraz 1" descr="Obraz zawierający tekst, pismo odręczne, papier, atramen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804159" name="Obraz 1" descr="Obraz zawierający tekst, pismo odręczne, papier, atrament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671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CD588" w14:textId="0DC8249D" w:rsidR="00011ECB" w:rsidRDefault="00B765D3" w:rsidP="007600AC">
      <w:r w:rsidRPr="00B765D3">
        <w:lastRenderedPageBreak/>
        <w:drawing>
          <wp:inline distT="0" distB="0" distL="0" distR="0" wp14:anchorId="52314D9C" wp14:editId="487B4AD0">
            <wp:extent cx="4858428" cy="7211431"/>
            <wp:effectExtent l="0" t="0" r="0" b="8890"/>
            <wp:docPr id="1878596396" name="Obraz 1" descr="Obraz zawierający tekst, pismo odręczne, papier, atramen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596396" name="Obraz 1" descr="Obraz zawierający tekst, pismo odręczne, papier, atrament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721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F59BA" w14:textId="6339E57A" w:rsidR="00B765D3" w:rsidRDefault="00B765D3" w:rsidP="007600AC">
      <w:r w:rsidRPr="00B765D3">
        <w:lastRenderedPageBreak/>
        <w:drawing>
          <wp:inline distT="0" distB="0" distL="0" distR="0" wp14:anchorId="3F2557F5" wp14:editId="16AC154B">
            <wp:extent cx="5287113" cy="2772162"/>
            <wp:effectExtent l="0" t="0" r="8890" b="9525"/>
            <wp:docPr id="1258760078" name="Obraz 1" descr="Obraz zawierający tekst, pismo odręczne, Czcionka, odręcz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760078" name="Obraz 1" descr="Obraz zawierający tekst, pismo odręczne, Czcionka, odręczny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6202C" w14:textId="15CBD312" w:rsidR="008216E6" w:rsidRDefault="008216E6" w:rsidP="007600AC">
      <w:r w:rsidRPr="008216E6">
        <w:drawing>
          <wp:inline distT="0" distB="0" distL="0" distR="0" wp14:anchorId="66FA4095" wp14:editId="298C7935">
            <wp:extent cx="2924583" cy="5753903"/>
            <wp:effectExtent l="0" t="0" r="9525" b="0"/>
            <wp:docPr id="932707642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707642" name="Obraz 1" descr="Obraz zawierający tekst, zrzut ekranu, Czcionka, numer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575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16E6">
        <w:drawing>
          <wp:inline distT="0" distB="0" distL="0" distR="0" wp14:anchorId="476D1615" wp14:editId="3EF4F47A">
            <wp:extent cx="2848373" cy="5391902"/>
            <wp:effectExtent l="0" t="0" r="9525" b="0"/>
            <wp:docPr id="529533468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533468" name="Obraz 1" descr="Obraz zawierający tekst, zrzut ekranu, Czcionka, numer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539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478A7" w14:textId="7EB9C0B5" w:rsidR="006D2AA2" w:rsidRDefault="006D2AA2" w:rsidP="00DE7CED">
      <w:pPr>
        <w:pStyle w:val="Nagwek2"/>
      </w:pPr>
    </w:p>
    <w:p w14:paraId="57E328C9" w14:textId="77777777" w:rsidR="00461C2C" w:rsidRPr="00461C2C" w:rsidRDefault="00461C2C" w:rsidP="00461C2C"/>
    <w:p w14:paraId="710A6AC6" w14:textId="546C51E1" w:rsidR="006D2AA2" w:rsidRDefault="006D2AA2" w:rsidP="006D2AA2">
      <w:pPr>
        <w:pStyle w:val="Nagwek1"/>
      </w:pPr>
      <w:r>
        <w:lastRenderedPageBreak/>
        <w:t>Zadanie 4</w:t>
      </w:r>
    </w:p>
    <w:p w14:paraId="15101E12" w14:textId="0E845D0E" w:rsidR="006D2AA2" w:rsidRPr="007600AC" w:rsidRDefault="002A4DCC" w:rsidP="006D2AA2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4 -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243*</m:t>
              </m:r>
              <m:func>
                <m:funcPr>
                  <m:ctrlPr>
                    <w:rPr>
                      <w:rFonts w:ascii="Cambria Math" w:hAnsi="Cambria Math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</m:d>
                </m:e>
              </m:func>
            </m:num>
            <m:den>
              <m:r>
                <w:rPr>
                  <w:rFonts w:ascii="Cambria Math" w:hAnsi="Cambria Math"/>
                  <w:lang w:val="en-US"/>
                </w:rPr>
                <m:t>730</m:t>
              </m:r>
            </m:den>
          </m:f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2911*</m:t>
              </m:r>
              <m:func>
                <m:funcPr>
                  <m:ctrlPr>
                    <w:rPr>
                      <w:rFonts w:ascii="Cambria Math" w:hAnsi="Cambria Math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exp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t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90</m:t>
                          </m:r>
                        </m:den>
                      </m:f>
                    </m:e>
                  </m:d>
                </m:e>
              </m:func>
              <m:r>
                <w:rPr>
                  <w:rFonts w:ascii="Cambria Math" w:hAnsi="Cambria Math"/>
                  <w:lang w:val="en-US"/>
                </w:rPr>
                <m:t>*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3239</m:t>
                                  </m:r>
                                </m:e>
                                <m:sup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2</m:t>
                                      </m:r>
                                    </m:den>
                                  </m:f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*t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90</m:t>
                              </m:r>
                            </m:den>
                          </m:f>
                        </m:e>
                      </m:d>
                    </m:e>
                  </m:func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18959*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3239</m:t>
                          </m:r>
                        </m:e>
                        <m:sup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</m:den>
                          </m:f>
                        </m:sup>
                      </m:sSup>
                      <m:r>
                        <w:rPr>
                          <w:rFonts w:ascii="Cambria Math" w:hAnsi="Cambria Math"/>
                          <w:lang w:val="en-US"/>
                        </w:rPr>
                        <m:t>*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sin</m:t>
                          </m: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3239</m:t>
                                      </m:r>
                                    </m:e>
                                    <m:sup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lang w:val="en-US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  <w:lang w:val="en-US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  <w:lang w:val="en-US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*t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90</m:t>
                                  </m:r>
                                </m:den>
                              </m:f>
                            </m:e>
                          </m:d>
                        </m:e>
                      </m:func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9428729</m:t>
                      </m:r>
                    </m:den>
                  </m:f>
                </m:e>
              </m:d>
            </m:num>
            <m:den>
              <m:r>
                <w:rPr>
                  <w:rFonts w:ascii="Cambria Math" w:hAnsi="Cambria Math"/>
                  <w:lang w:val="en-US"/>
                </w:rPr>
                <m:t>730</m:t>
              </m:r>
            </m:den>
          </m:f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9*</m:t>
              </m:r>
              <m:func>
                <m:funcPr>
                  <m:ctrlPr>
                    <w:rPr>
                      <w:rFonts w:ascii="Cambria Math" w:hAnsi="Cambria Math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</m:d>
                </m:e>
              </m:func>
            </m:num>
            <m:den>
              <m:r>
                <w:rPr>
                  <w:rFonts w:ascii="Cambria Math" w:hAnsi="Cambria Math"/>
                  <w:lang w:val="en-US"/>
                </w:rPr>
                <m:t>730</m:t>
              </m:r>
            </m:den>
          </m:f>
        </m:oMath>
      </m:oMathPara>
    </w:p>
    <w:p w14:paraId="7BD1D499" w14:textId="77777777" w:rsidR="007600AC" w:rsidRPr="00C2795D" w:rsidRDefault="007600AC" w:rsidP="006D2AA2">
      <w:pPr>
        <w:rPr>
          <w:lang w:val="en-US"/>
        </w:rPr>
      </w:pPr>
    </w:p>
    <w:sectPr w:rsidR="007600AC" w:rsidRPr="00C2795D">
      <w:type w:val="continuous"/>
      <w:pgSz w:w="11910" w:h="16840"/>
      <w:pgMar w:top="1540" w:right="1320" w:bottom="280" w:left="1340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rebuchet MS">
    <w:panose1 w:val="020B0603020202020204"/>
    <w:charset w:val="EE"/>
    <w:family w:val="swiss"/>
    <w:pitch w:val="variable"/>
    <w:sig w:usb0="00000687" w:usb1="00000000" w:usb2="00000000" w:usb3="00000000" w:csb0="0000009F" w:csb1="00000000"/>
  </w:font>
  <w:font w:name="Trajan Pro">
    <w:altName w:val="Cambria"/>
    <w:charset w:val="00"/>
    <w:family w:val="roman"/>
    <w:pitch w:val="variable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85605B"/>
    <w:multiLevelType w:val="multilevel"/>
    <w:tmpl w:val="9DF44B2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46417C2"/>
    <w:multiLevelType w:val="hybridMultilevel"/>
    <w:tmpl w:val="37BE015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8473A6"/>
    <w:multiLevelType w:val="hybridMultilevel"/>
    <w:tmpl w:val="048A9CB2"/>
    <w:lvl w:ilvl="0" w:tplc="04150017">
      <w:start w:val="1"/>
      <w:numFmt w:val="lowerLetter"/>
      <w:lvlText w:val="%1)"/>
      <w:lvlJc w:val="left"/>
      <w:pPr>
        <w:ind w:left="1118" w:hanging="360"/>
      </w:pPr>
    </w:lvl>
    <w:lvl w:ilvl="1" w:tplc="04150019" w:tentative="1">
      <w:start w:val="1"/>
      <w:numFmt w:val="lowerLetter"/>
      <w:lvlText w:val="%2."/>
      <w:lvlJc w:val="left"/>
      <w:pPr>
        <w:ind w:left="1838" w:hanging="360"/>
      </w:pPr>
    </w:lvl>
    <w:lvl w:ilvl="2" w:tplc="0415001B" w:tentative="1">
      <w:start w:val="1"/>
      <w:numFmt w:val="lowerRoman"/>
      <w:lvlText w:val="%3."/>
      <w:lvlJc w:val="right"/>
      <w:pPr>
        <w:ind w:left="2558" w:hanging="180"/>
      </w:pPr>
    </w:lvl>
    <w:lvl w:ilvl="3" w:tplc="0415000F" w:tentative="1">
      <w:start w:val="1"/>
      <w:numFmt w:val="decimal"/>
      <w:lvlText w:val="%4."/>
      <w:lvlJc w:val="left"/>
      <w:pPr>
        <w:ind w:left="3278" w:hanging="360"/>
      </w:pPr>
    </w:lvl>
    <w:lvl w:ilvl="4" w:tplc="04150019" w:tentative="1">
      <w:start w:val="1"/>
      <w:numFmt w:val="lowerLetter"/>
      <w:lvlText w:val="%5."/>
      <w:lvlJc w:val="left"/>
      <w:pPr>
        <w:ind w:left="3998" w:hanging="360"/>
      </w:pPr>
    </w:lvl>
    <w:lvl w:ilvl="5" w:tplc="0415001B" w:tentative="1">
      <w:start w:val="1"/>
      <w:numFmt w:val="lowerRoman"/>
      <w:lvlText w:val="%6."/>
      <w:lvlJc w:val="right"/>
      <w:pPr>
        <w:ind w:left="4718" w:hanging="180"/>
      </w:pPr>
    </w:lvl>
    <w:lvl w:ilvl="6" w:tplc="0415000F" w:tentative="1">
      <w:start w:val="1"/>
      <w:numFmt w:val="decimal"/>
      <w:lvlText w:val="%7."/>
      <w:lvlJc w:val="left"/>
      <w:pPr>
        <w:ind w:left="5438" w:hanging="360"/>
      </w:pPr>
    </w:lvl>
    <w:lvl w:ilvl="7" w:tplc="04150019" w:tentative="1">
      <w:start w:val="1"/>
      <w:numFmt w:val="lowerLetter"/>
      <w:lvlText w:val="%8."/>
      <w:lvlJc w:val="left"/>
      <w:pPr>
        <w:ind w:left="6158" w:hanging="360"/>
      </w:pPr>
    </w:lvl>
    <w:lvl w:ilvl="8" w:tplc="0415001B" w:tentative="1">
      <w:start w:val="1"/>
      <w:numFmt w:val="lowerRoman"/>
      <w:lvlText w:val="%9."/>
      <w:lvlJc w:val="right"/>
      <w:pPr>
        <w:ind w:left="6878" w:hanging="180"/>
      </w:pPr>
    </w:lvl>
  </w:abstractNum>
  <w:abstractNum w:abstractNumId="3" w15:restartNumberingAfterBreak="0">
    <w:nsid w:val="45BF69A0"/>
    <w:multiLevelType w:val="hybridMultilevel"/>
    <w:tmpl w:val="CC0A3D04"/>
    <w:lvl w:ilvl="0" w:tplc="04150001">
      <w:start w:val="1"/>
      <w:numFmt w:val="bullet"/>
      <w:lvlText w:val=""/>
      <w:lvlJc w:val="left"/>
      <w:pPr>
        <w:ind w:left="111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8" w:hanging="360"/>
      </w:pPr>
      <w:rPr>
        <w:rFonts w:ascii="Wingdings" w:hAnsi="Wingdings" w:hint="default"/>
      </w:rPr>
    </w:lvl>
  </w:abstractNum>
  <w:abstractNum w:abstractNumId="4" w15:restartNumberingAfterBreak="0">
    <w:nsid w:val="50481705"/>
    <w:multiLevelType w:val="hybridMultilevel"/>
    <w:tmpl w:val="AE78BF9E"/>
    <w:lvl w:ilvl="0" w:tplc="04150017">
      <w:start w:val="1"/>
      <w:numFmt w:val="lowerLetter"/>
      <w:lvlText w:val="%1)"/>
      <w:lvlJc w:val="left"/>
      <w:pPr>
        <w:ind w:left="1118" w:hanging="360"/>
      </w:pPr>
    </w:lvl>
    <w:lvl w:ilvl="1" w:tplc="04150019" w:tentative="1">
      <w:start w:val="1"/>
      <w:numFmt w:val="lowerLetter"/>
      <w:lvlText w:val="%2."/>
      <w:lvlJc w:val="left"/>
      <w:pPr>
        <w:ind w:left="1838" w:hanging="360"/>
      </w:pPr>
    </w:lvl>
    <w:lvl w:ilvl="2" w:tplc="0415001B" w:tentative="1">
      <w:start w:val="1"/>
      <w:numFmt w:val="lowerRoman"/>
      <w:lvlText w:val="%3."/>
      <w:lvlJc w:val="right"/>
      <w:pPr>
        <w:ind w:left="2558" w:hanging="180"/>
      </w:pPr>
    </w:lvl>
    <w:lvl w:ilvl="3" w:tplc="0415000F" w:tentative="1">
      <w:start w:val="1"/>
      <w:numFmt w:val="decimal"/>
      <w:lvlText w:val="%4."/>
      <w:lvlJc w:val="left"/>
      <w:pPr>
        <w:ind w:left="3278" w:hanging="360"/>
      </w:pPr>
    </w:lvl>
    <w:lvl w:ilvl="4" w:tplc="04150019" w:tentative="1">
      <w:start w:val="1"/>
      <w:numFmt w:val="lowerLetter"/>
      <w:lvlText w:val="%5."/>
      <w:lvlJc w:val="left"/>
      <w:pPr>
        <w:ind w:left="3998" w:hanging="360"/>
      </w:pPr>
    </w:lvl>
    <w:lvl w:ilvl="5" w:tplc="0415001B" w:tentative="1">
      <w:start w:val="1"/>
      <w:numFmt w:val="lowerRoman"/>
      <w:lvlText w:val="%6."/>
      <w:lvlJc w:val="right"/>
      <w:pPr>
        <w:ind w:left="4718" w:hanging="180"/>
      </w:pPr>
    </w:lvl>
    <w:lvl w:ilvl="6" w:tplc="0415000F" w:tentative="1">
      <w:start w:val="1"/>
      <w:numFmt w:val="decimal"/>
      <w:lvlText w:val="%7."/>
      <w:lvlJc w:val="left"/>
      <w:pPr>
        <w:ind w:left="5438" w:hanging="360"/>
      </w:pPr>
    </w:lvl>
    <w:lvl w:ilvl="7" w:tplc="04150019" w:tentative="1">
      <w:start w:val="1"/>
      <w:numFmt w:val="lowerLetter"/>
      <w:lvlText w:val="%8."/>
      <w:lvlJc w:val="left"/>
      <w:pPr>
        <w:ind w:left="6158" w:hanging="360"/>
      </w:pPr>
    </w:lvl>
    <w:lvl w:ilvl="8" w:tplc="0415001B" w:tentative="1">
      <w:start w:val="1"/>
      <w:numFmt w:val="lowerRoman"/>
      <w:lvlText w:val="%9."/>
      <w:lvlJc w:val="right"/>
      <w:pPr>
        <w:ind w:left="6878" w:hanging="180"/>
      </w:pPr>
    </w:lvl>
  </w:abstractNum>
  <w:abstractNum w:abstractNumId="5" w15:restartNumberingAfterBreak="0">
    <w:nsid w:val="59054FA4"/>
    <w:multiLevelType w:val="hybridMultilevel"/>
    <w:tmpl w:val="0E40F80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B7F57B6"/>
    <w:multiLevelType w:val="hybridMultilevel"/>
    <w:tmpl w:val="CF66370A"/>
    <w:lvl w:ilvl="0" w:tplc="04150017">
      <w:start w:val="1"/>
      <w:numFmt w:val="lowerLetter"/>
      <w:lvlText w:val="%1)"/>
      <w:lvlJc w:val="left"/>
      <w:pPr>
        <w:ind w:left="1118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83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5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7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9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71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3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5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78" w:hanging="360"/>
      </w:pPr>
      <w:rPr>
        <w:rFonts w:ascii="Wingdings" w:hAnsi="Wingdings" w:hint="default"/>
      </w:rPr>
    </w:lvl>
  </w:abstractNum>
  <w:num w:numId="1" w16cid:durableId="493885084">
    <w:abstractNumId w:val="0"/>
  </w:num>
  <w:num w:numId="2" w16cid:durableId="240875392">
    <w:abstractNumId w:val="3"/>
  </w:num>
  <w:num w:numId="3" w16cid:durableId="501705367">
    <w:abstractNumId w:val="6"/>
  </w:num>
  <w:num w:numId="4" w16cid:durableId="845287102">
    <w:abstractNumId w:val="2"/>
  </w:num>
  <w:num w:numId="5" w16cid:durableId="317852774">
    <w:abstractNumId w:val="4"/>
  </w:num>
  <w:num w:numId="6" w16cid:durableId="1643578032">
    <w:abstractNumId w:val="5"/>
  </w:num>
  <w:num w:numId="7" w16cid:durableId="17224421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/>
  <w:attachedTemplate r:id="rId1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021D"/>
    <w:rsid w:val="00011ECB"/>
    <w:rsid w:val="00016C1D"/>
    <w:rsid w:val="000306BC"/>
    <w:rsid w:val="000652F0"/>
    <w:rsid w:val="00067AB3"/>
    <w:rsid w:val="000A442F"/>
    <w:rsid w:val="000B47D8"/>
    <w:rsid w:val="000D30D3"/>
    <w:rsid w:val="000D4CA3"/>
    <w:rsid w:val="000F08B5"/>
    <w:rsid w:val="00105595"/>
    <w:rsid w:val="00105A6B"/>
    <w:rsid w:val="00143EE2"/>
    <w:rsid w:val="00153A19"/>
    <w:rsid w:val="00177DD7"/>
    <w:rsid w:val="001A66CF"/>
    <w:rsid w:val="001C1C23"/>
    <w:rsid w:val="001D684E"/>
    <w:rsid w:val="001E1946"/>
    <w:rsid w:val="001E5413"/>
    <w:rsid w:val="001E6CC6"/>
    <w:rsid w:val="00224EE8"/>
    <w:rsid w:val="00243A0F"/>
    <w:rsid w:val="002526D7"/>
    <w:rsid w:val="002A4DCC"/>
    <w:rsid w:val="002B17D1"/>
    <w:rsid w:val="002B5B81"/>
    <w:rsid w:val="002C6EF3"/>
    <w:rsid w:val="002D0B21"/>
    <w:rsid w:val="002D0B60"/>
    <w:rsid w:val="002E2E8F"/>
    <w:rsid w:val="002E3E9E"/>
    <w:rsid w:val="00310EE5"/>
    <w:rsid w:val="003210A3"/>
    <w:rsid w:val="00344FCE"/>
    <w:rsid w:val="003765AF"/>
    <w:rsid w:val="003836D2"/>
    <w:rsid w:val="00392226"/>
    <w:rsid w:val="0039779D"/>
    <w:rsid w:val="003A35ED"/>
    <w:rsid w:val="003B38FF"/>
    <w:rsid w:val="003C2191"/>
    <w:rsid w:val="003F2D31"/>
    <w:rsid w:val="00400CDB"/>
    <w:rsid w:val="00420B00"/>
    <w:rsid w:val="00420B0B"/>
    <w:rsid w:val="004312BF"/>
    <w:rsid w:val="00443E07"/>
    <w:rsid w:val="00450AC5"/>
    <w:rsid w:val="0045411F"/>
    <w:rsid w:val="00461C2C"/>
    <w:rsid w:val="004B04B6"/>
    <w:rsid w:val="004C19F5"/>
    <w:rsid w:val="004E1BCF"/>
    <w:rsid w:val="004F3F63"/>
    <w:rsid w:val="005015EE"/>
    <w:rsid w:val="005138FA"/>
    <w:rsid w:val="0052755E"/>
    <w:rsid w:val="00542D2F"/>
    <w:rsid w:val="00547248"/>
    <w:rsid w:val="00575B7E"/>
    <w:rsid w:val="005C077C"/>
    <w:rsid w:val="005C54D3"/>
    <w:rsid w:val="005C7721"/>
    <w:rsid w:val="005E5907"/>
    <w:rsid w:val="00602B0C"/>
    <w:rsid w:val="0061100A"/>
    <w:rsid w:val="00625376"/>
    <w:rsid w:val="00627B84"/>
    <w:rsid w:val="006343A3"/>
    <w:rsid w:val="00652F0F"/>
    <w:rsid w:val="00655968"/>
    <w:rsid w:val="006707FB"/>
    <w:rsid w:val="006776EA"/>
    <w:rsid w:val="00691063"/>
    <w:rsid w:val="006A21ED"/>
    <w:rsid w:val="006A4972"/>
    <w:rsid w:val="006B021D"/>
    <w:rsid w:val="006B7820"/>
    <w:rsid w:val="006D2AA2"/>
    <w:rsid w:val="006E6D6D"/>
    <w:rsid w:val="006F6290"/>
    <w:rsid w:val="00740842"/>
    <w:rsid w:val="007433EA"/>
    <w:rsid w:val="007600AC"/>
    <w:rsid w:val="00762F6C"/>
    <w:rsid w:val="00766237"/>
    <w:rsid w:val="00773A32"/>
    <w:rsid w:val="00787815"/>
    <w:rsid w:val="007B305E"/>
    <w:rsid w:val="007D36D2"/>
    <w:rsid w:val="007D4D43"/>
    <w:rsid w:val="007D54A0"/>
    <w:rsid w:val="007F667A"/>
    <w:rsid w:val="00812984"/>
    <w:rsid w:val="008216E6"/>
    <w:rsid w:val="00840F21"/>
    <w:rsid w:val="00843579"/>
    <w:rsid w:val="00843958"/>
    <w:rsid w:val="00847BF5"/>
    <w:rsid w:val="00890086"/>
    <w:rsid w:val="008A37A3"/>
    <w:rsid w:val="008A3FAF"/>
    <w:rsid w:val="008B4327"/>
    <w:rsid w:val="008C3632"/>
    <w:rsid w:val="008D5B2E"/>
    <w:rsid w:val="008E1B77"/>
    <w:rsid w:val="008F5ACC"/>
    <w:rsid w:val="009000FB"/>
    <w:rsid w:val="009116B9"/>
    <w:rsid w:val="009127C8"/>
    <w:rsid w:val="00933476"/>
    <w:rsid w:val="009553B1"/>
    <w:rsid w:val="00965CA1"/>
    <w:rsid w:val="009F1DCC"/>
    <w:rsid w:val="009F29D1"/>
    <w:rsid w:val="00A14E1D"/>
    <w:rsid w:val="00A77809"/>
    <w:rsid w:val="00AE4361"/>
    <w:rsid w:val="00B43DB0"/>
    <w:rsid w:val="00B5119E"/>
    <w:rsid w:val="00B62B08"/>
    <w:rsid w:val="00B720CF"/>
    <w:rsid w:val="00B7358E"/>
    <w:rsid w:val="00B765D3"/>
    <w:rsid w:val="00B77122"/>
    <w:rsid w:val="00B84F76"/>
    <w:rsid w:val="00BD059E"/>
    <w:rsid w:val="00BE3CFC"/>
    <w:rsid w:val="00BE6972"/>
    <w:rsid w:val="00BF046F"/>
    <w:rsid w:val="00C1672D"/>
    <w:rsid w:val="00C24842"/>
    <w:rsid w:val="00C24D2F"/>
    <w:rsid w:val="00C2795D"/>
    <w:rsid w:val="00C27E6C"/>
    <w:rsid w:val="00C42FDE"/>
    <w:rsid w:val="00CD2EA8"/>
    <w:rsid w:val="00CE0338"/>
    <w:rsid w:val="00CF61F3"/>
    <w:rsid w:val="00D063D6"/>
    <w:rsid w:val="00D435C7"/>
    <w:rsid w:val="00D5189E"/>
    <w:rsid w:val="00D75D3F"/>
    <w:rsid w:val="00D83E2D"/>
    <w:rsid w:val="00DA6497"/>
    <w:rsid w:val="00DA7DF6"/>
    <w:rsid w:val="00DB29A7"/>
    <w:rsid w:val="00DC61D3"/>
    <w:rsid w:val="00DE7CED"/>
    <w:rsid w:val="00DF262F"/>
    <w:rsid w:val="00E27279"/>
    <w:rsid w:val="00E72CC8"/>
    <w:rsid w:val="00E80AC1"/>
    <w:rsid w:val="00E85DA6"/>
    <w:rsid w:val="00E96D0E"/>
    <w:rsid w:val="00EB4166"/>
    <w:rsid w:val="00EB63F7"/>
    <w:rsid w:val="00ED6F89"/>
    <w:rsid w:val="00F14713"/>
    <w:rsid w:val="00F2361F"/>
    <w:rsid w:val="00F23C1D"/>
    <w:rsid w:val="00F52E0F"/>
    <w:rsid w:val="00F56EF1"/>
    <w:rsid w:val="00F64870"/>
    <w:rsid w:val="00FB2FBD"/>
    <w:rsid w:val="00FB3571"/>
    <w:rsid w:val="00FB36D7"/>
    <w:rsid w:val="00FB6057"/>
    <w:rsid w:val="00FC7F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47B9D8"/>
  <w15:docId w15:val="{FBB67A84-7497-4E58-A02C-79E09FB137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Pr>
      <w:rFonts w:ascii="Cambria" w:eastAsia="Cambria" w:hAnsi="Cambria" w:cs="Cambria"/>
      <w:lang w:val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627B8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627B8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FB357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podstawowy">
    <w:name w:val="Body Text"/>
    <w:basedOn w:val="Normalny"/>
    <w:uiPriority w:val="1"/>
    <w:qFormat/>
    <w:rPr>
      <w:sz w:val="20"/>
      <w:szCs w:val="20"/>
    </w:rPr>
  </w:style>
  <w:style w:type="paragraph" w:styleId="Tytu">
    <w:name w:val="Title"/>
    <w:basedOn w:val="Normalny"/>
    <w:uiPriority w:val="10"/>
    <w:qFormat/>
    <w:pPr>
      <w:spacing w:before="1"/>
      <w:ind w:right="17"/>
      <w:jc w:val="center"/>
    </w:pPr>
    <w:rPr>
      <w:sz w:val="34"/>
      <w:szCs w:val="34"/>
    </w:rPr>
  </w:style>
  <w:style w:type="paragraph" w:styleId="Akapitzlist">
    <w:name w:val="List Paragraph"/>
    <w:basedOn w:val="Normalny"/>
    <w:uiPriority w:val="1"/>
    <w:qFormat/>
  </w:style>
  <w:style w:type="paragraph" w:customStyle="1" w:styleId="TableParagraph">
    <w:name w:val="Table Paragraph"/>
    <w:basedOn w:val="Normalny"/>
    <w:uiPriority w:val="1"/>
    <w:qFormat/>
    <w:pPr>
      <w:spacing w:before="35"/>
      <w:ind w:left="136"/>
    </w:pPr>
  </w:style>
  <w:style w:type="paragraph" w:customStyle="1" w:styleId="paragraph">
    <w:name w:val="paragraph"/>
    <w:basedOn w:val="Normalny"/>
    <w:rsid w:val="002C6EF3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customStyle="1" w:styleId="normaltextrun">
    <w:name w:val="normaltextrun"/>
    <w:basedOn w:val="Domylnaczcionkaakapitu"/>
    <w:rsid w:val="002C6EF3"/>
  </w:style>
  <w:style w:type="character" w:customStyle="1" w:styleId="eop">
    <w:name w:val="eop"/>
    <w:basedOn w:val="Domylnaczcionkaakapitu"/>
    <w:rsid w:val="002C6EF3"/>
  </w:style>
  <w:style w:type="character" w:customStyle="1" w:styleId="Nagwek1Znak">
    <w:name w:val="Nagłówek 1 Znak"/>
    <w:basedOn w:val="Domylnaczcionkaakapitu"/>
    <w:link w:val="Nagwek1"/>
    <w:uiPriority w:val="9"/>
    <w:rsid w:val="00627B84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pl-PL"/>
    </w:rPr>
  </w:style>
  <w:style w:type="character" w:customStyle="1" w:styleId="Nagwek2Znak">
    <w:name w:val="Nagłówek 2 Znak"/>
    <w:basedOn w:val="Domylnaczcionkaakapitu"/>
    <w:link w:val="Nagwek2"/>
    <w:uiPriority w:val="9"/>
    <w:rsid w:val="00627B84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pl-PL"/>
    </w:rPr>
  </w:style>
  <w:style w:type="character" w:styleId="Tekstzastpczy">
    <w:name w:val="Placeholder Text"/>
    <w:basedOn w:val="Domylnaczcionkaakapitu"/>
    <w:uiPriority w:val="99"/>
    <w:semiHidden/>
    <w:rsid w:val="00627B84"/>
    <w:rPr>
      <w:color w:val="666666"/>
    </w:rPr>
  </w:style>
  <w:style w:type="character" w:customStyle="1" w:styleId="s99c8e9511">
    <w:name w:val="s99c8e9511"/>
    <w:basedOn w:val="Domylnaczcionkaakapitu"/>
    <w:rsid w:val="001C1C23"/>
  </w:style>
  <w:style w:type="character" w:customStyle="1" w:styleId="Nagwek3Znak">
    <w:name w:val="Nagłówek 3 Znak"/>
    <w:basedOn w:val="Domylnaczcionkaakapitu"/>
    <w:link w:val="Nagwek3"/>
    <w:uiPriority w:val="9"/>
    <w:rsid w:val="00FB3571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pl-PL"/>
    </w:rPr>
  </w:style>
  <w:style w:type="table" w:customStyle="1" w:styleId="TableNormal1">
    <w:name w:val="Table Normal1"/>
    <w:uiPriority w:val="2"/>
    <w:semiHidden/>
    <w:unhideWhenUsed/>
    <w:qFormat/>
    <w:rsid w:val="00400CDB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072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62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35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59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5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0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59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0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88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13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70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80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824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82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498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8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370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86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767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27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271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69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423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87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768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510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2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96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11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587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6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426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5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090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6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939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4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175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96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478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03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688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63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937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48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121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4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670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2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687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63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928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75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641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61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36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7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725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2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296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17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151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2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OneDrive%20-%20Politechnika%20Wroclawska\Dokumenty\Niestandardowe%20szablony%20pakietu%20Office\SD_szablon_Lampasiak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56b8b8b2-6375-4c75-aa8a-4a145dd76c3f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BF045A5EAFDB4459854BB6EF9C493B7" ma:contentTypeVersion="12" ma:contentTypeDescription="Create a new document." ma:contentTypeScope="" ma:versionID="7c4cf734447a056583babc6f51ebd53e">
  <xsd:schema xmlns:xsd="http://www.w3.org/2001/XMLSchema" xmlns:xs="http://www.w3.org/2001/XMLSchema" xmlns:p="http://schemas.microsoft.com/office/2006/metadata/properties" xmlns:ns3="56b8b8b2-6375-4c75-aa8a-4a145dd76c3f" targetNamespace="http://schemas.microsoft.com/office/2006/metadata/properties" ma:root="true" ma:fieldsID="0404989d027aaabfd9fcda7c223d42b3" ns3:_="">
    <xsd:import namespace="56b8b8b2-6375-4c75-aa8a-4a145dd76c3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SearchProperties" minOccurs="0"/>
                <xsd:element ref="ns3:_activity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OCR" minOccurs="0"/>
                <xsd:element ref="ns3:MediaLengthInSeconds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6b8b8b2-6375-4c75-aa8a-4a145dd76c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12" nillable="true" ma:displayName="_activity" ma:hidden="true" ma:internalName="_activity">
      <xsd:simpleType>
        <xsd:restriction base="dms:Note"/>
      </xsd:simpleType>
    </xsd:element>
    <xsd:element name="MediaServiceSystemTags" ma:index="13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9" nillable="true" ma:displayName="Location" ma:indexed="true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5726656-E42B-4412-8552-D987FB5AC91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6C321A7-32E7-4930-BD34-099DA6B82AEE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4E91DAB-5DA0-46A2-974E-7BE21F6CF92A}">
  <ds:schemaRefs>
    <ds:schemaRef ds:uri="http://purl.org/dc/elements/1.1/"/>
    <ds:schemaRef ds:uri="http://schemas.openxmlformats.org/package/2006/metadata/core-properties"/>
    <ds:schemaRef ds:uri="http://purl.org/dc/terms/"/>
    <ds:schemaRef ds:uri="http://schemas.microsoft.com/office/infopath/2007/PartnerControls"/>
    <ds:schemaRef ds:uri="http://schemas.microsoft.com/office/2006/documentManagement/types"/>
    <ds:schemaRef ds:uri="http://purl.org/dc/dcmitype/"/>
    <ds:schemaRef ds:uri="56b8b8b2-6375-4c75-aa8a-4a145dd76c3f"/>
    <ds:schemaRef ds:uri="http://schemas.microsoft.com/office/2006/metadata/properties"/>
    <ds:schemaRef ds:uri="http://www.w3.org/XML/1998/namespace"/>
  </ds:schemaRefs>
</ds:datastoreItem>
</file>

<file path=customXml/itemProps4.xml><?xml version="1.0" encoding="utf-8"?>
<ds:datastoreItem xmlns:ds="http://schemas.openxmlformats.org/officeDocument/2006/customXml" ds:itemID="{764C4EB5-12DC-4E21-BBF2-B1E2B41438F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6b8b8b2-6375-4c75-aa8a-4a145dd76c3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SD_szablon_Lampasiak.dotx</Template>
  <TotalTime>2</TotalTime>
  <Pages>13</Pages>
  <Words>711</Words>
  <Characters>4269</Characters>
  <Application>Microsoft Office Word</Application>
  <DocSecurity>0</DocSecurity>
  <Lines>35</Lines>
  <Paragraphs>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użytkownik</dc:creator>
  <cp:keywords/>
  <cp:lastModifiedBy>Piotr Brajer (272538)</cp:lastModifiedBy>
  <cp:revision>2</cp:revision>
  <dcterms:created xsi:type="dcterms:W3CDTF">2024-05-05T21:12:00Z</dcterms:created>
  <dcterms:modified xsi:type="dcterms:W3CDTF">2024-05-05T21:12:00Z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2024-04-03T00:00:00Z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2024-04-03T00:00:00Z</vt:filetime>
  </property>
  <property fmtid="{D5CDD505-2E9C-101B-9397-08002B2CF9AE}" pid="5" name="PTEX.Fullbanner">
    <vt:lpwstr>This is pdfTeX, Version 3.141592653-2.6-1.40.25 (TeX Live 2023) kpathsea version 6.3.5</vt:lpwstr>
  </property>
  <property fmtid="{D5CDD505-2E9C-101B-9397-08002B2CF9AE}" pid="6" name="Producer">
    <vt:lpwstr>pdfTeX-1.40.25</vt:lpwstr>
  </property>
  <property fmtid="{D5CDD505-2E9C-101B-9397-08002B2CF9AE}" pid="7" name="ContentTypeId">
    <vt:lpwstr>0x010100CBF045A5EAFDB4459854BB6EF9C493B7</vt:lpwstr>
  </property>
</Properties>
</file>